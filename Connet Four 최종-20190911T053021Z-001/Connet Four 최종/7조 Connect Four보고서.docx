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DD8" w:rsidRDefault="003E1DD8">
      <w:pPr>
        <w:rPr>
          <w:rFonts w:ascii="맑은 고딕" w:eastAsia="맑은 고딕" w:hAnsi="맑은 고딕"/>
        </w:rPr>
      </w:pPr>
    </w:p>
    <w:p w:rsidR="003E1DD8" w:rsidRDefault="003E1DD8">
      <w:pPr>
        <w:rPr>
          <w:rFonts w:ascii="맑은 고딕" w:eastAsia="맑은 고딕" w:hAnsi="맑은 고딕"/>
        </w:rPr>
      </w:pPr>
    </w:p>
    <w:p w:rsidR="003E1DD8" w:rsidRDefault="003E1DD8" w:rsidP="003E1DD8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2C7CE50" wp14:editId="3642B452">
            <wp:extent cx="5257800" cy="4512344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483" cy="45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D8" w:rsidRDefault="003E1DD8">
      <w:pPr>
        <w:rPr>
          <w:rFonts w:ascii="맑은 고딕" w:eastAsia="맑은 고딕" w:hAnsi="맑은 고딕"/>
        </w:rPr>
      </w:pPr>
    </w:p>
    <w:p w:rsidR="003E1DD8" w:rsidRPr="003E1DD8" w:rsidRDefault="00C016E5" w:rsidP="003E1DD8">
      <w:pPr>
        <w:jc w:val="center"/>
        <w:rPr>
          <w:rFonts w:ascii="맑은 고딕" w:eastAsia="맑은 고딕" w:hAnsi="맑은 고딕" w:hint="eastAsia"/>
          <w:sz w:val="40"/>
          <w:szCs w:val="40"/>
        </w:rPr>
      </w:pPr>
      <w:r>
        <w:rPr>
          <w:rFonts w:ascii="맑은 고딕" w:eastAsia="맑은 고딕" w:hAnsi="맑은 고딕"/>
          <w:sz w:val="40"/>
          <w:szCs w:val="40"/>
        </w:rPr>
        <w:t>7</w:t>
      </w:r>
      <w:r>
        <w:rPr>
          <w:rFonts w:ascii="맑은 고딕" w:eastAsia="맑은 고딕" w:hAnsi="맑은 고딕" w:hint="eastAsia"/>
          <w:sz w:val="40"/>
          <w:szCs w:val="40"/>
        </w:rPr>
        <w:t xml:space="preserve">조 </w:t>
      </w:r>
      <w:r>
        <w:rPr>
          <w:rFonts w:ascii="맑은 고딕" w:eastAsia="맑은 고딕" w:hAnsi="맑은 고딕"/>
          <w:sz w:val="40"/>
          <w:szCs w:val="40"/>
        </w:rPr>
        <w:t>Connect Four</w:t>
      </w:r>
      <w:r>
        <w:rPr>
          <w:rFonts w:ascii="맑은 고딕" w:eastAsia="맑은 고딕" w:hAnsi="맑은 고딕" w:hint="eastAsia"/>
          <w:sz w:val="40"/>
          <w:szCs w:val="40"/>
        </w:rPr>
        <w:t>보고서</w:t>
      </w:r>
    </w:p>
    <w:p w:rsidR="003E1DD8" w:rsidRDefault="003E1DD8" w:rsidP="003E1DD8">
      <w:pPr>
        <w:jc w:val="center"/>
        <w:rPr>
          <w:rFonts w:ascii="맑은 고딕" w:eastAsia="맑은 고딕" w:hAnsi="맑은 고딕"/>
        </w:rPr>
      </w:pPr>
    </w:p>
    <w:p w:rsidR="00C016E5" w:rsidRDefault="00C016E5" w:rsidP="00C016E5">
      <w:pPr>
        <w:ind w:left="0" w:right="880"/>
        <w:rPr>
          <w:rFonts w:ascii="맑은 고딕" w:eastAsia="맑은 고딕" w:hAnsi="맑은 고딕"/>
        </w:rPr>
      </w:pPr>
    </w:p>
    <w:p w:rsidR="00C016E5" w:rsidRDefault="00C016E5" w:rsidP="00C016E5">
      <w:pPr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</w:t>
      </w:r>
      <w:r>
        <w:rPr>
          <w:rFonts w:ascii="맑은 고딕" w:eastAsia="맑은 고딕" w:hAnsi="맑은 고딕"/>
        </w:rPr>
        <w:t>0142100</w:t>
      </w:r>
      <w:r w:rsidR="00FB5876">
        <w:rPr>
          <w:rFonts w:ascii="맑은 고딕" w:eastAsia="맑은 고딕" w:hAnsi="맑은 고딕"/>
        </w:rPr>
        <w:t xml:space="preserve">38 </w:t>
      </w:r>
      <w:r w:rsidR="00FB5876">
        <w:rPr>
          <w:rFonts w:ascii="맑은 고딕" w:eastAsia="맑은 고딕" w:hAnsi="맑은 고딕" w:hint="eastAsia"/>
        </w:rPr>
        <w:t>이정환</w:t>
      </w:r>
    </w:p>
    <w:p w:rsidR="00C016E5" w:rsidRDefault="00C016E5" w:rsidP="00C016E5">
      <w:pPr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</w:t>
      </w:r>
      <w:r>
        <w:rPr>
          <w:rFonts w:ascii="맑은 고딕" w:eastAsia="맑은 고딕" w:hAnsi="맑은 고딕"/>
        </w:rPr>
        <w:t>0142100</w:t>
      </w:r>
      <w:r w:rsidR="00FB5876">
        <w:rPr>
          <w:rFonts w:ascii="맑은 고딕" w:eastAsia="맑은 고딕" w:hAnsi="맑은 고딕"/>
        </w:rPr>
        <w:t xml:space="preserve">45 </w:t>
      </w:r>
      <w:proofErr w:type="spellStart"/>
      <w:r w:rsidR="00FB5876">
        <w:rPr>
          <w:rFonts w:ascii="맑은 고딕" w:eastAsia="맑은 고딕" w:hAnsi="맑은 고딕" w:hint="eastAsia"/>
        </w:rPr>
        <w:t>강종욱</w:t>
      </w:r>
      <w:proofErr w:type="spellEnd"/>
    </w:p>
    <w:p w:rsidR="00C016E5" w:rsidRDefault="00C016E5" w:rsidP="00C016E5">
      <w:pPr>
        <w:jc w:val="right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2</w:t>
      </w:r>
      <w:r>
        <w:rPr>
          <w:rFonts w:ascii="맑은 고딕" w:eastAsia="맑은 고딕" w:hAnsi="맑은 고딕"/>
        </w:rPr>
        <w:t xml:space="preserve">014210052 </w:t>
      </w:r>
      <w:r w:rsidR="00FB5876">
        <w:rPr>
          <w:rFonts w:ascii="맑은 고딕" w:eastAsia="맑은 고딕" w:hAnsi="맑은 고딕" w:hint="eastAsia"/>
        </w:rPr>
        <w:t>김건희</w:t>
      </w:r>
    </w:p>
    <w:p w:rsidR="00B979D8" w:rsidRPr="009D25DA" w:rsidRDefault="003E1DD8" w:rsidP="003E1DD8">
      <w:pPr>
        <w:ind w:left="0"/>
        <w:rPr>
          <w:rFonts w:ascii="맑은 고딕" w:eastAsia="맑은 고딕" w:hAnsi="맑은 고딕" w:hint="eastAsia"/>
        </w:rPr>
      </w:pPr>
      <w:r w:rsidRPr="009D25DA">
        <w:rPr>
          <w:rFonts w:ascii="맑은 고딕" w:eastAsia="맑은 고딕" w:hAnsi="맑은 고딕"/>
        </w:rPr>
        <w:br w:type="page"/>
      </w:r>
    </w:p>
    <w:p w:rsidR="00B979D8" w:rsidRPr="00317669" w:rsidRDefault="009D25DA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기본전략</w:t>
      </w:r>
    </w:p>
    <w:p w:rsidR="00BB59FD" w:rsidRDefault="00BB59FD" w:rsidP="009D25DA">
      <w:pPr>
        <w:ind w:left="0"/>
        <w:rPr>
          <w:rFonts w:ascii="맑은 고딕" w:eastAsia="맑은 고딕" w:hAnsi="맑은 고딕"/>
        </w:rPr>
      </w:pPr>
    </w:p>
    <w:p w:rsidR="00BB59FD" w:rsidRDefault="00BB59FD" w:rsidP="00BB59FD">
      <w:pPr>
        <w:spacing w:line="240" w:lineRule="auto"/>
        <w:ind w:left="0"/>
        <w:rPr>
          <w:rFonts w:ascii="맑은 고딕" w:eastAsia="맑은 고딕" w:hAnsi="맑은 고딕"/>
        </w:rPr>
      </w:pPr>
      <w:r w:rsidRPr="00BB59FD">
        <w:rPr>
          <w:rFonts w:ascii="맑은 고딕" w:eastAsia="맑은 고딕" w:hAnsi="맑은 고딕"/>
          <w:color w:val="aut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6DF2A8" wp14:editId="7D02C782">
                <wp:simplePos x="0" y="0"/>
                <wp:positionH relativeFrom="column">
                  <wp:posOffset>3426460</wp:posOffset>
                </wp:positionH>
                <wp:positionV relativeFrom="page">
                  <wp:posOffset>1952625</wp:posOffset>
                </wp:positionV>
                <wp:extent cx="3161665" cy="2714625"/>
                <wp:effectExtent l="0" t="0" r="635" b="9525"/>
                <wp:wrapNone/>
                <wp:docPr id="26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665" cy="2714625"/>
                          <a:chOff x="0" y="0"/>
                          <a:chExt cx="7989822" cy="6858000"/>
                        </a:xfrm>
                      </wpg:grpSpPr>
                      <pic:pic xmlns:pic="http://schemas.openxmlformats.org/drawingml/2006/picture">
                        <pic:nvPicPr>
                          <pic:cNvPr id="27" name="그림 2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9822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6180" y="5766571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9092" y="4617014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그림 3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6180" y="3493652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그림 3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6180" y="2355271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B5249" id="그룹 8" o:spid="_x0000_s1026" style="position:absolute;left:0;text-align:left;margin-left:269.8pt;margin-top:153.75pt;width:248.95pt;height:213.75pt;z-index:251660288;mso-position-vertical-relative:page;mso-width-relative:margin;mso-height-relative:margin" coordsize="79898,685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7" o:spid="_x0000_s1027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">
                  <v:imagedata r:id="rId10" o:title=""/>
                </v:shape>
                <v:shape id="그림 28" o:spid="_x0000_s1028" type="#_x0000_t75" style="position:absolute;left:461;top:57665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">
                  <v:imagedata r:id="rId11" o:title="" croptop="33349f" cropbottom="22246f" cropleft="18992f" cropright="37757f"/>
                </v:shape>
                <v:shape id="그림 29" o:spid="_x0000_s1029" type="#_x0000_t75" style="position:absolute;left:490;top:46170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30" o:spid="_x0000_s1030" type="#_x0000_t75" style="position:absolute;left:461;top:34936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">
                  <v:imagedata r:id="rId11" o:title="" croptop="33349f" cropbottom="22246f" cropleft="18992f" cropright="37757f"/>
                </v:shape>
                <v:shape id="그림 31" o:spid="_x0000_s1031" type="#_x0000_t75" style="position:absolute;left:461;top:23552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">
                  <v:imagedata r:id="rId11" o:title="" croptop="33349f" cropbottom="22246f" cropleft="18992f" cropright="37757f"/>
                </v:shape>
                <w10:wrap anchory="page"/>
              </v:group>
            </w:pict>
          </mc:Fallback>
        </mc:AlternateContent>
      </w:r>
      <w:r w:rsidRPr="009D25DA">
        <w:rPr>
          <w:rFonts w:ascii="맑은 고딕" w:eastAsia="맑은 고딕" w:hAnsi="맑은 고딕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1D4AD5" wp14:editId="04CCA63F">
                <wp:simplePos x="0" y="0"/>
                <wp:positionH relativeFrom="column">
                  <wp:posOffset>53975</wp:posOffset>
                </wp:positionH>
                <wp:positionV relativeFrom="page">
                  <wp:posOffset>1962150</wp:posOffset>
                </wp:positionV>
                <wp:extent cx="3153600" cy="2703600"/>
                <wp:effectExtent l="0" t="0" r="8890" b="1905"/>
                <wp:wrapNone/>
                <wp:docPr id="13" name="그룹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828DA6-9E14-40D6-8760-7954EEB9DAC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3600" cy="2703600"/>
                          <a:chOff x="0" y="0"/>
                          <a:chExt cx="7989822" cy="6858000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2ABD9CF4-8B0F-4A5E-B1DB-6175B809099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9822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7FDDFF0E-F83D-4C48-871D-C3407635EA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560" t="50000" r="57089" b="33333"/>
                          <a:stretch/>
                        </pic:blipFill>
                        <pic:spPr>
                          <a:xfrm>
                            <a:off x="1149604" y="5687292"/>
                            <a:ext cx="1149292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>
                            <a:extLst>
                              <a:ext uri="{FF2B5EF4-FFF2-40B4-BE49-F238E27FC236}">
                                <a16:creationId xmlns:a16="http://schemas.microsoft.com/office/drawing/2014/main" id="{BEC442A2-03AD-49DA-AA10-9225A86BB8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6180" y="5757146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>
                              <a:ext uri="{FF2B5EF4-FFF2-40B4-BE49-F238E27FC236}">
                                <a16:creationId xmlns:a16="http://schemas.microsoft.com/office/drawing/2014/main" id="{9FF37B5E-88D8-4E10-8C0A-6F143A8E29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319293" y="5757146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>
                            <a:extLst>
                              <a:ext uri="{FF2B5EF4-FFF2-40B4-BE49-F238E27FC236}">
                                <a16:creationId xmlns:a16="http://schemas.microsoft.com/office/drawing/2014/main" id="{25E12936-308D-488C-AC07-F0110F5DCC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3458015" y="5757145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62B63" id="그룹 12" o:spid="_x0000_s1026" style="position:absolute;left:0;text-align:left;margin-left:4.25pt;margin-top:154.5pt;width:248.3pt;height:212.9pt;z-index:251658240;mso-position-vertical-relative:page;mso-width-relative:margin;mso-height-relative:margin" coordsize="79898,685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">
                <v:shape id="그림 2" o:spid="_x0000_s1027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">
                  <v:imagedata r:id="rId10" o:title=""/>
                </v:shape>
                <v:shape id="그림 3" o:spid="_x0000_s1028" type="#_x0000_t75" style="position:absolute;left:11496;top:56872;width:1149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">
                  <v:imagedata r:id="rId11" o:title="" croptop=".5" cropbottom="21845f" cropleft="18717f" cropright="37414f"/>
                </v:shape>
                <v:shape id="그림 4" o:spid="_x0000_s1029" type="#_x0000_t75" style="position:absolute;left:461;top:57571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5" o:spid="_x0000_s1030" type="#_x0000_t75" style="position:absolute;left:23192;top:57571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">
                  <v:imagedata r:id="rId11" o:title="" croptop="33349f" cropbottom="22246f" cropleft="18992f" cropright="37757f"/>
                </v:shape>
                <v:shape id="그림 6" o:spid="_x0000_s1031" type="#_x0000_t75" style="position:absolute;left:34580;top:57571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">
                  <v:imagedata r:id="rId11" o:title="" croptop="33349f" cropbottom="22246f" cropleft="18992f" cropright="37757f"/>
                </v:shape>
                <w10:wrap anchory="page"/>
              </v:group>
            </w:pict>
          </mc:Fallback>
        </mc:AlternateConten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&lt;Winning Line&gt;</w:t>
      </w:r>
    </w:p>
    <w:p w:rsidR="00BB59FD" w:rsidRDefault="00BB59FD" w:rsidP="009D25DA">
      <w:pPr>
        <w:ind w:left="0"/>
        <w:rPr>
          <w:rFonts w:ascii="맑은 고딕" w:eastAsia="맑은 고딕" w:hAnsi="맑은 고딕" w:hint="eastAsia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427FAD" w:rsidP="009D25DA">
      <w:pPr>
        <w:ind w:left="0"/>
        <w:rPr>
          <w:rFonts w:ascii="맑은 고딕" w:eastAsia="맑은 고딕" w:hAnsi="맑은 고딕" w:hint="eastAsia"/>
          <w:color w:val="auto"/>
        </w:rPr>
      </w:pPr>
      <w:r w:rsidRPr="00BB59FD">
        <w:rPr>
          <w:rFonts w:ascii="맑은 고딕" w:eastAsia="맑은 고딕" w:hAnsi="맑은 고딕"/>
          <w:color w:val="auto"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25621243" wp14:editId="3E6364AA">
                <wp:simplePos x="0" y="0"/>
                <wp:positionH relativeFrom="column">
                  <wp:posOffset>54610</wp:posOffset>
                </wp:positionH>
                <wp:positionV relativeFrom="page">
                  <wp:posOffset>4860925</wp:posOffset>
                </wp:positionV>
                <wp:extent cx="3186000" cy="2732400"/>
                <wp:effectExtent l="0" t="0" r="0" b="0"/>
                <wp:wrapNone/>
                <wp:docPr id="32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000" cy="2732400"/>
                          <a:chOff x="0" y="0"/>
                          <a:chExt cx="7989822" cy="6858000"/>
                        </a:xfrm>
                      </wpg:grpSpPr>
                      <pic:pic xmlns:pic="http://schemas.openxmlformats.org/drawingml/2006/picture">
                        <pic:nvPicPr>
                          <pic:cNvPr id="33" name="그림 3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9822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그림 3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316985" y="3483245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그림 3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2469" y="5758871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그림 3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187778" y="4622797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그림 3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3458015" y="2355268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1C9DD" id="그룹 10" o:spid="_x0000_s1026" style="position:absolute;left:0;text-align:left;margin-left:4.3pt;margin-top:382.75pt;width:250.85pt;height:215.15pt;z-index:251662336;mso-position-vertical-relative:page;mso-width-relative:margin;mso-height-relative:margin" coordsize="79898,685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">
                <v:shape id="그림 33" o:spid="_x0000_s1027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">
                  <v:imagedata r:id="rId10" o:title=""/>
                </v:shape>
                <v:shape id="그림 34" o:spid="_x0000_s1028" type="#_x0000_t75" style="position:absolute;left:23169;top:34832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">
                  <v:imagedata r:id="rId11" o:title="" croptop="33349f" cropbottom="22246f" cropleft="18992f" cropright="37757f"/>
                </v:shape>
                <v:shape id="그림 35" o:spid="_x0000_s1029" type="#_x0000_t75" style="position:absolute;left:424;top:57588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36" o:spid="_x0000_s1030" type="#_x0000_t75" style="position:absolute;left:11877;top:46227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37" o:spid="_x0000_s1031" type="#_x0000_t75" style="position:absolute;left:34580;top:23552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">
                  <v:imagedata r:id="rId11" o:title="" croptop="33349f" cropbottom="22246f" cropleft="18992f" cropright="37757f"/>
                </v:shape>
                <w10:wrap anchory="page"/>
                <w10:anchorlock/>
              </v:group>
            </w:pict>
          </mc:Fallback>
        </mc:AlternateContent>
      </w:r>
      <w:r w:rsidRPr="00BB59FD">
        <w:rPr>
          <w:rFonts w:ascii="맑은 고딕" w:eastAsia="맑은 고딕" w:hAnsi="맑은 고딕"/>
          <w:color w:val="auto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2EE45AF" wp14:editId="49F41DAB">
                <wp:simplePos x="0" y="0"/>
                <wp:positionH relativeFrom="column">
                  <wp:posOffset>3426460</wp:posOffset>
                </wp:positionH>
                <wp:positionV relativeFrom="page">
                  <wp:posOffset>4859655</wp:posOffset>
                </wp:positionV>
                <wp:extent cx="3162300" cy="2714625"/>
                <wp:effectExtent l="0" t="0" r="0" b="9525"/>
                <wp:wrapNone/>
                <wp:docPr id="3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2714625"/>
                          <a:chOff x="0" y="0"/>
                          <a:chExt cx="7989822" cy="6858000"/>
                        </a:xfrm>
                      </wpg:grpSpPr>
                      <pic:pic xmlns:pic="http://schemas.openxmlformats.org/drawingml/2006/picture">
                        <pic:nvPicPr>
                          <pic:cNvPr id="39" name="그림 3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9822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그림 4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3464540" y="5755397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그림 4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323850" y="4622800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그림 4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190810" y="3495009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그림 4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52367" y="2346821"/>
                            <a:ext cx="1073791" cy="1040235"/>
                          </a:xfrm>
                          <a:prstGeom prst="ellipse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73E8C5" id="그룹 8" o:spid="_x0000_s1026" style="position:absolute;left:0;text-align:left;margin-left:269.8pt;margin-top:382.65pt;width:249pt;height:213.75pt;z-index:251664384;mso-position-vertical-relative:page;mso-width-relative:margin;mso-height-relative:margin" coordsize="79898,685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">
                <v:shape id="그림 39" o:spid="_x0000_s1027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">
                  <v:imagedata r:id="rId10" o:title=""/>
                </v:shape>
                <v:shape id="그림 40" o:spid="_x0000_s1028" type="#_x0000_t75" style="position:absolute;left:34645;top:57553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">
                  <v:imagedata r:id="rId11" o:title="" croptop="33349f" cropbottom="22246f" cropleft="18992f" cropright="37757f"/>
                </v:shape>
                <v:shape id="그림 41" o:spid="_x0000_s1029" type="#_x0000_t75" style="position:absolute;left:23238;top:46228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42" o:spid="_x0000_s1030" type="#_x0000_t75" style="position:absolute;left:11908;top:34950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43" o:spid="_x0000_s1031" type="#_x0000_t75" style="position:absolute;left:523;top:23468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">
                  <v:imagedata r:id="rId11" o:title="" croptop="33349f" cropbottom="22246f" cropleft="18992f" cropright="37757f"/>
                </v:shape>
                <w10:wrap anchory="page"/>
              </v:group>
            </w:pict>
          </mc:Fallback>
        </mc:AlternateContent>
      </w:r>
    </w:p>
    <w:p w:rsidR="00BB59FD" w:rsidRDefault="00BB59FD" w:rsidP="009D25DA">
      <w:pPr>
        <w:ind w:left="0"/>
        <w:rPr>
          <w:rFonts w:ascii="맑은 고딕" w:eastAsia="맑은 고딕" w:hAnsi="맑은 고딕" w:hint="eastAsia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979D8" w:rsidRDefault="00B979D8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BB59FD" w:rsidRDefault="00BB59FD" w:rsidP="009D25DA">
      <w:pPr>
        <w:ind w:left="0"/>
        <w:rPr>
          <w:rFonts w:ascii="맑은 고딕" w:eastAsia="맑은 고딕" w:hAnsi="맑은 고딕"/>
          <w:color w:val="auto"/>
        </w:rPr>
      </w:pPr>
    </w:p>
    <w:p w:rsidR="00276A70" w:rsidRDefault="00BB59FD" w:rsidP="00427FAD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  <w:r w:rsidRPr="00BB59F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기본적으로 </w:t>
      </w:r>
      <w:r w:rsidRPr="00BB59FD">
        <w:rPr>
          <w:rFonts w:ascii="맑은 고딕" w:eastAsia="맑은 고딕" w:hAnsi="맑은 고딕"/>
          <w:color w:val="auto"/>
          <w:sz w:val="20"/>
          <w:szCs w:val="20"/>
        </w:rPr>
        <w:t>Connect Four</w:t>
      </w:r>
      <w:r w:rsidRPr="00BB59FD">
        <w:rPr>
          <w:rFonts w:ascii="맑은 고딕" w:eastAsia="맑은 고딕" w:hAnsi="맑은 고딕" w:hint="eastAsia"/>
          <w:color w:val="auto"/>
          <w:sz w:val="20"/>
          <w:szCs w:val="20"/>
        </w:rPr>
        <w:t>게임에서</w:t>
      </w:r>
      <w:r w:rsidRPr="00BB59F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Pr="00BB59F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이겼을 때의 돌의 모습은 위와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같다</w:t>
      </w:r>
      <w:r w:rsidRPr="00BB59FD">
        <w:rPr>
          <w:rFonts w:ascii="맑은 고딕" w:eastAsia="맑은 고딕" w:hAnsi="맑은 고딕" w:hint="eastAsia"/>
          <w:color w:val="auto"/>
          <w:sz w:val="20"/>
          <w:szCs w:val="20"/>
        </w:rPr>
        <w:t>.</w:t>
      </w:r>
      <w:r w:rsidRPr="00BB59F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우리는 이겼을 때의 착수된 돌의 4개의 위치를 하나의 그룹으로 묶고 </w:t>
      </w:r>
      <w:r>
        <w:rPr>
          <w:rFonts w:ascii="맑은 고딕" w:eastAsia="맑은 고딕" w:hAnsi="맑은 고딕"/>
          <w:color w:val="auto"/>
          <w:sz w:val="20"/>
          <w:szCs w:val="20"/>
        </w:rPr>
        <w:t>Board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안에서 발생할 수 있는 모든 그룹들을 정의하였다.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가로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은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24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가지의 경우의 수를,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세로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은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21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가지의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경우의 수를,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마지막으로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대각선의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 xml:space="preserve">Winning 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l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ine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은 </w:t>
      </w:r>
      <w:r w:rsidR="00427FAD">
        <w:rPr>
          <w:rFonts w:ascii="맑은 고딕" w:eastAsia="맑은 고딕" w:hAnsi="맑은 고딕"/>
          <w:color w:val="auto"/>
          <w:sz w:val="20"/>
          <w:szCs w:val="20"/>
        </w:rPr>
        <w:t>24</w:t>
      </w:r>
      <w:r w:rsidR="00427FAD">
        <w:rPr>
          <w:rFonts w:ascii="맑은 고딕" w:eastAsia="맑은 고딕" w:hAnsi="맑은 고딕" w:hint="eastAsia"/>
          <w:color w:val="auto"/>
          <w:sz w:val="20"/>
          <w:szCs w:val="20"/>
        </w:rPr>
        <w:t>가지의 경우의 수</w:t>
      </w:r>
      <w:r w:rsidR="00D616F5">
        <w:rPr>
          <w:rFonts w:ascii="맑은 고딕" w:eastAsia="맑은 고딕" w:hAnsi="맑은 고딕" w:hint="eastAsia"/>
          <w:color w:val="auto"/>
          <w:sz w:val="20"/>
          <w:szCs w:val="20"/>
        </w:rPr>
        <w:t>로,</w:t>
      </w:r>
      <w:r w:rsidR="00D616F5">
        <w:rPr>
          <w:rFonts w:ascii="맑은 고딕" w:eastAsia="맑은 고딕" w:hAnsi="맑은 고딕"/>
          <w:color w:val="auto"/>
          <w:sz w:val="20"/>
          <w:szCs w:val="20"/>
        </w:rPr>
        <w:t xml:space="preserve"> Board</w:t>
      </w:r>
      <w:r w:rsidR="00D616F5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안에는 총 </w:t>
      </w:r>
      <w:r w:rsidR="00D616F5">
        <w:rPr>
          <w:rFonts w:ascii="맑은 고딕" w:eastAsia="맑은 고딕" w:hAnsi="맑은 고딕"/>
          <w:color w:val="auto"/>
          <w:sz w:val="20"/>
          <w:szCs w:val="20"/>
        </w:rPr>
        <w:t>69</w:t>
      </w:r>
      <w:r w:rsidR="00D616F5"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가지의 </w:t>
      </w:r>
      <w:r w:rsidR="00D616F5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D616F5">
        <w:rPr>
          <w:rFonts w:ascii="맑은 고딕" w:eastAsia="맑은 고딕" w:hAnsi="맑은 고딕" w:hint="eastAsia"/>
          <w:color w:val="auto"/>
          <w:sz w:val="20"/>
          <w:szCs w:val="20"/>
        </w:rPr>
        <w:t>을 가지고</w:t>
      </w:r>
      <w:r w:rsidR="00D616F5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D616F5">
        <w:rPr>
          <w:rFonts w:ascii="맑은 고딕" w:eastAsia="맑은 고딕" w:hAnsi="맑은 고딕" w:hint="eastAsia"/>
          <w:color w:val="auto"/>
          <w:sz w:val="20"/>
          <w:szCs w:val="20"/>
        </w:rPr>
        <w:t>있다.</w:t>
      </w:r>
    </w:p>
    <w:p w:rsidR="00276A70" w:rsidRDefault="00276A70">
      <w:pPr>
        <w:rPr>
          <w:rFonts w:ascii="맑은 고딕" w:eastAsia="맑은 고딕" w:hAnsi="맑은 고딕"/>
          <w:color w:val="auto"/>
          <w:sz w:val="20"/>
          <w:szCs w:val="20"/>
        </w:rPr>
      </w:pPr>
      <w:r>
        <w:rPr>
          <w:rFonts w:ascii="맑은 고딕" w:eastAsia="맑은 고딕" w:hAnsi="맑은 고딕"/>
          <w:color w:val="auto"/>
          <w:sz w:val="20"/>
          <w:szCs w:val="20"/>
        </w:rPr>
        <w:br w:type="page"/>
      </w:r>
    </w:p>
    <w:p w:rsidR="00D616F5" w:rsidRDefault="00D616F5" w:rsidP="00276A70">
      <w:pPr>
        <w:ind w:firstLineChars="100" w:firstLine="200"/>
        <w:jc w:val="both"/>
        <w:rPr>
          <w:rFonts w:ascii="맑은 고딕" w:eastAsia="맑은 고딕" w:hAnsi="맑은 고딕" w:hint="eastAsia"/>
          <w:color w:val="auto"/>
          <w:sz w:val="20"/>
          <w:szCs w:val="20"/>
        </w:rPr>
      </w:pPr>
      <w:r>
        <w:rPr>
          <w:rFonts w:ascii="맑은 고딕" w:eastAsia="맑은 고딕" w:hAnsi="맑은 고딕" w:hint="eastAsia"/>
          <w:color w:val="auto"/>
          <w:sz w:val="20"/>
          <w:szCs w:val="20"/>
        </w:rPr>
        <w:lastRenderedPageBreak/>
        <w:t xml:space="preserve">우리는 위의 </w:t>
      </w:r>
      <w:r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을 가지고 </w:t>
      </w:r>
      <w:r>
        <w:rPr>
          <w:rFonts w:ascii="맑은 고딕" w:eastAsia="맑은 고딕" w:hAnsi="맑은 고딕"/>
          <w:color w:val="auto"/>
          <w:sz w:val="20"/>
          <w:szCs w:val="20"/>
        </w:rPr>
        <w:t>Heuristic function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과 </w:t>
      </w:r>
      <w:r>
        <w:rPr>
          <w:rFonts w:ascii="맑은 고딕" w:eastAsia="맑은 고딕" w:hAnsi="맑은 고딕"/>
          <w:color w:val="auto"/>
          <w:sz w:val="20"/>
          <w:szCs w:val="20"/>
        </w:rPr>
        <w:t>Rule function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을 작성하였다.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먼저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Heuristic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auto"/>
          <w:sz w:val="20"/>
          <w:szCs w:val="20"/>
        </w:rPr>
        <w:t>function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의 경우 </w:t>
      </w:r>
      <w:r>
        <w:rPr>
          <w:rFonts w:ascii="맑은 고딕" w:eastAsia="맑은 고딕" w:hAnsi="맑은 고딕"/>
          <w:color w:val="auto"/>
          <w:sz w:val="20"/>
          <w:szCs w:val="20"/>
        </w:rPr>
        <w:t>Player1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과 </w:t>
      </w:r>
      <w:r>
        <w:rPr>
          <w:rFonts w:ascii="맑은 고딕" w:eastAsia="맑은 고딕" w:hAnsi="맑은 고딕"/>
          <w:color w:val="auto"/>
          <w:sz w:val="20"/>
          <w:szCs w:val="20"/>
        </w:rPr>
        <w:t>Player2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 모두에게 총 </w:t>
      </w:r>
      <w:r>
        <w:rPr>
          <w:rFonts w:ascii="맑은 고딕" w:eastAsia="맑은 고딕" w:hAnsi="맑은 고딕"/>
          <w:color w:val="auto"/>
          <w:sz w:val="20"/>
          <w:szCs w:val="20"/>
        </w:rPr>
        <w:t>69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가지의 </w:t>
      </w:r>
      <w:r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의 경우의 수를 초기화함수를 통해 입력해 준다.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이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후,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turn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이 진행될 때 마다,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상대가 착수한 지점의 말의 위치가 포함되어 있는 </w:t>
      </w:r>
      <w:r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의 경우의 수를 나의 </w:t>
      </w:r>
      <w:r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의 경우에 수에서 제거하여 준다.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>아래 그림에서 알 수 있듯이,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노란 돌이 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>(0, 1)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지점에 착수되었을 때 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의 경우의 수는 총 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>3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>가지이다.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>만약 이 지점에 노란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돌이 착수되었다면 상대편의 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은 3개가 줄어든 </w:t>
      </w:r>
      <w:r w:rsidR="00276A70">
        <w:rPr>
          <w:rFonts w:ascii="맑은 고딕" w:eastAsia="맑은 고딕" w:hAnsi="맑은 고딕"/>
          <w:color w:val="auto"/>
          <w:sz w:val="20"/>
          <w:szCs w:val="20"/>
        </w:rPr>
        <w:t>66</w:t>
      </w:r>
      <w:r w:rsidR="00276A70"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가지가 되는 것이다. 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우리의 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>Heuristic function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>은 이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>원리를 이용하여 가중치를 계산할 때,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 xml:space="preserve"> (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나의 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의 수) 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>– (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상대의 </w:t>
      </w:r>
      <w:r w:rsidR="002C38CD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2C38CD">
        <w:rPr>
          <w:rFonts w:ascii="맑은 고딕" w:eastAsia="맑은 고딕" w:hAnsi="맑은 고딕" w:hint="eastAsia"/>
          <w:color w:val="auto"/>
          <w:sz w:val="20"/>
          <w:szCs w:val="20"/>
        </w:rPr>
        <w:t>의 수)로 내가 다음에 둬야하는 수를 정하기로 하였다.</w:t>
      </w:r>
    </w:p>
    <w:p w:rsidR="002C38CD" w:rsidRDefault="00164E35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  <w:r w:rsidRPr="00164E35">
        <w:rPr>
          <w:rFonts w:ascii="맑은 고딕" w:eastAsia="맑은 고딕" w:hAnsi="맑은 고딕"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2CD2EAB" wp14:editId="4484495C">
                <wp:simplePos x="0" y="0"/>
                <wp:positionH relativeFrom="column">
                  <wp:posOffset>3427730</wp:posOffset>
                </wp:positionH>
                <wp:positionV relativeFrom="page">
                  <wp:posOffset>3074670</wp:posOffset>
                </wp:positionV>
                <wp:extent cx="3186000" cy="3020400"/>
                <wp:effectExtent l="0" t="0" r="0" b="0"/>
                <wp:wrapNone/>
                <wp:docPr id="74" name="그룹 3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000" cy="3020400"/>
                          <a:chOff x="0" y="0"/>
                          <a:chExt cx="3185795" cy="3021499"/>
                        </a:xfrm>
                      </wpg:grpSpPr>
                      <wpg:grpSp>
                        <wpg:cNvPr id="75" name="그룹 75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3185795" cy="2731770"/>
                            <a:chOff x="0" y="0"/>
                            <a:chExt cx="3185795" cy="2731770"/>
                          </a:xfrm>
                        </wpg:grpSpPr>
                        <wpg:grpSp>
                          <wpg:cNvPr id="76" name="그룹 76">
                            <a:extLst/>
                          </wpg:cNvPr>
                          <wpg:cNvGrpSpPr/>
                          <wpg:grpSpPr>
                            <a:xfrm>
                              <a:off x="0" y="0"/>
                              <a:ext cx="3185795" cy="2731770"/>
                              <a:chOff x="0" y="0"/>
                              <a:chExt cx="7989823" cy="6858001"/>
                            </a:xfrm>
                          </wpg:grpSpPr>
                          <pic:pic xmlns:pic="http://schemas.openxmlformats.org/drawingml/2006/picture">
                            <pic:nvPicPr>
                              <pic:cNvPr id="77" name="그림 77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89823" cy="6858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8" name="그림 78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3458013" y="3506677"/>
                                <a:ext cx="1073790" cy="1040234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9" name="그림 79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42468" y="5758872"/>
                                <a:ext cx="1073791" cy="1040235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0" name="그림 80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3458013" y="2355269"/>
                                <a:ext cx="1073790" cy="1040234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81" name="그림 81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471547" y="229610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2" name="그림 82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927159" y="228975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3" name="그림 83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1380437" y="228975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4" name="그림 84">
                              <a:extLst/>
                            </pic:cNvPr>
                            <pic:cNvPicPr/>
                          </pic:nvPicPr>
                          <pic:blipFill rotWithShape="1">
                            <a:blip r:embed="rId7"/>
                            <a:srcRect l="43254" t="66667" r="43660" b="17475"/>
                            <a:stretch/>
                          </pic:blipFill>
                          <pic:spPr>
                            <a:xfrm>
                              <a:off x="1378819" y="2288804"/>
                              <a:ext cx="412750" cy="4292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5" name="TextBox 23">
                          <a:extLst/>
                        </wps:cNvPr>
                        <wps:cNvSpPr txBox="1"/>
                        <wps:spPr>
                          <a:xfrm>
                            <a:off x="487778" y="2710349"/>
                            <a:ext cx="2179320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164E35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(0, 3)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에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착수하였을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때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Winning Line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" name="그림 8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378818" y="1834053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그림 8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927159" y="1837342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그림 8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831526" y="2289754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그림 8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290957" y="2289754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그림 9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734133" y="2289754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그림 9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831526" y="1834053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그림 9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285115" y="1382355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그림 9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2741752" y="939248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그림 9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471546" y="1382355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그림 9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979" t="50887" r="57613" b="33945"/>
                          <a:stretch/>
                        </pic:blipFill>
                        <pic:spPr>
                          <a:xfrm>
                            <a:off x="16933" y="938182"/>
                            <a:ext cx="428155" cy="414360"/>
                          </a:xfrm>
                          <a:prstGeom prst="ellipse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D2EAB" id="그룹 35" o:spid="_x0000_s1026" style="position:absolute;left:0;text-align:left;margin-left:269.9pt;margin-top:242.1pt;width:250.85pt;height:237.85pt;z-index:251670528;mso-position-vertical-relative:page;mso-width-relative:margin;mso-height-relative:margin" coordsize="31857,3021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">
                <v:group id="그룹 75" o:spid="_x0000_s1027" style="position:absolute;width:31857;height:27317" coordsize="31857,27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group id="그룹 76" o:spid="_x0000_s1028" style="position:absolute;width:31857;height:27317" coordsize="7989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<v:shape id="그림 77" o:spid="_x0000_s1029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">
                      <v:imagedata r:id="rId10" o:title=""/>
                    </v:shape>
                    <v:shape id="그림 78" o:spid="_x0000_s1030" type="#_x0000_t75" style="position:absolute;left:34580;top:35066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">
                      <v:imagedata r:id="rId11" o:title="" croptop="33349f" cropbottom="22246f" cropleft="18992f" cropright="37757f"/>
                    </v:shape>
                    <v:shape id="그림 79" o:spid="_x0000_s1031" type="#_x0000_t75" style="position:absolute;left:424;top:57588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">
                      <v:imagedata r:id="rId11" o:title="" croptop="33349f" cropbottom="22246f" cropleft="18992f" cropright="37757f"/>
                    </v:shape>
                    <v:shape id="그림 80" o:spid="_x0000_s1032" type="#_x0000_t75" style="position:absolute;left:34580;top:23552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">
                      <v:imagedata r:id="rId11" o:title="" croptop="33349f" cropbottom="22246f" cropleft="18992f" cropright="37757f"/>
                    </v:shape>
                  </v:group>
                  <v:shape id="그림 81" o:spid="_x0000_s1033" type="#_x0000_t75" style="position:absolute;left:4715;top:22961;width:4282;height:4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">
                    <v:imagedata r:id="rId11" o:title="" croptop="33349f" cropbottom="22246f" cropleft="18992f" cropright="37757f"/>
                  </v:shape>
                  <v:shape id="그림 82" o:spid="_x0000_s1034" type="#_x0000_t75" style="position:absolute;left:9271;top:22897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">
                    <v:imagedata r:id="rId11" o:title="" croptop="33349f" cropbottom="22246f" cropleft="18992f" cropright="37757f"/>
                  </v:shape>
                  <v:shape id="그림 83" o:spid="_x0000_s1035" type="#_x0000_t75" style="position:absolute;left:13804;top:22897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">
                    <v:imagedata r:id="rId11" o:title="" croptop="33349f" cropbottom="22246f" cropleft="18992f" cropright="37757f"/>
                  </v:shape>
                  <v:shape id="그림 84" o:spid="_x0000_s1036" type="#_x0000_t75" style="position:absolute;left:13788;top:22888;width:4127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">
                    <v:imagedata r:id="rId12" o:title="" croptop="43691f" cropbottom="11452f" cropleft="28347f" cropright="28613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3" o:spid="_x0000_s1037" type="#_x0000_t202" style="position:absolute;left:4877;top:27103;width:2179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" filled="f" stroked="f">
                  <v:textbox style="mso-fit-shape-to-text:t">
                    <w:txbxContent>
                      <w:p w:rsidR="001E70A9" w:rsidRDefault="001E70A9" w:rsidP="00164E35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(0, 3)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에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착수하였을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때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Winning Line</w:t>
                        </w:r>
                      </w:p>
                    </w:txbxContent>
                  </v:textbox>
                </v:shape>
                <v:shape id="그림 86" o:spid="_x0000_s1038" type="#_x0000_t75" style="position:absolute;left:13788;top:18340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87" o:spid="_x0000_s1039" type="#_x0000_t75" style="position:absolute;left:9271;top:18373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88" o:spid="_x0000_s1040" type="#_x0000_t75" style="position:absolute;left:18315;top:22897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">
                  <v:imagedata r:id="rId11" o:title="" croptop="33349f" cropbottom="22246f" cropleft="18992f" cropright="37757f"/>
                </v:shape>
                <v:shape id="그림 89" o:spid="_x0000_s1041" type="#_x0000_t75" style="position:absolute;left:22909;top:22897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90" o:spid="_x0000_s1042" type="#_x0000_t75" style="position:absolute;left:27341;top:22897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">
                  <v:imagedata r:id="rId11" o:title="" croptop="33349f" cropbottom="22246f" cropleft="18992f" cropright="37757f"/>
                </v:shape>
                <v:shape id="그림 91" o:spid="_x0000_s1043" type="#_x0000_t75" style="position:absolute;left:18315;top:18340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92" o:spid="_x0000_s1044" type="#_x0000_t75" style="position:absolute;left:22851;top:13823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">
                  <v:imagedata r:id="rId11" o:title="" croptop="33349f" cropbottom="22246f" cropleft="18992f" cropright="37757f"/>
                </v:shape>
                <v:shape id="그림 93" o:spid="_x0000_s1045" type="#_x0000_t75" style="position:absolute;left:27417;top:9392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94" o:spid="_x0000_s1046" type="#_x0000_t75" style="position:absolute;left:4715;top:13823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">
                  <v:imagedata r:id="rId11" o:title="" croptop="33349f" cropbottom="22246f" cropleft="18992f" cropright="37757f"/>
                </v:shape>
                <v:shape id="그림 95" o:spid="_x0000_s1047" type="#_x0000_t75" style="position:absolute;left:169;top:9381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">
                  <v:imagedata r:id="rId11" o:title="" croptop="33349f" cropbottom="22246f" cropleft="18992f" cropright="37757f"/>
                </v:shape>
                <w10:wrap anchory="page"/>
              </v:group>
            </w:pict>
          </mc:Fallback>
        </mc:AlternateContent>
      </w:r>
      <w:r w:rsidR="002C38CD" w:rsidRPr="00276A70">
        <w:rPr>
          <w:rFonts w:ascii="맑은 고딕" w:eastAsia="맑은 고딕" w:hAnsi="맑은 고딕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30D4D1F" wp14:editId="70546BCF">
                <wp:simplePos x="0" y="0"/>
                <wp:positionH relativeFrom="margin">
                  <wp:posOffset>53975</wp:posOffset>
                </wp:positionH>
                <wp:positionV relativeFrom="page">
                  <wp:posOffset>3074670</wp:posOffset>
                </wp:positionV>
                <wp:extent cx="3186000" cy="3020075"/>
                <wp:effectExtent l="0" t="0" r="0" b="0"/>
                <wp:wrapNone/>
                <wp:docPr id="58" name="그룹 2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000" cy="3020075"/>
                          <a:chOff x="0" y="0"/>
                          <a:chExt cx="3185795" cy="3021174"/>
                        </a:xfrm>
                      </wpg:grpSpPr>
                      <wpg:grpSp>
                        <wpg:cNvPr id="59" name="그룹 59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3185795" cy="2731770"/>
                            <a:chOff x="0" y="0"/>
                            <a:chExt cx="3185795" cy="2731770"/>
                          </a:xfrm>
                        </wpg:grpSpPr>
                        <wpg:grpSp>
                          <wpg:cNvPr id="60" name="그룹 60">
                            <a:extLst/>
                          </wpg:cNvPr>
                          <wpg:cNvGrpSpPr/>
                          <wpg:grpSpPr>
                            <a:xfrm>
                              <a:off x="0" y="0"/>
                              <a:ext cx="3185795" cy="2731770"/>
                              <a:chOff x="0" y="0"/>
                              <a:chExt cx="7989823" cy="6858001"/>
                            </a:xfrm>
                          </wpg:grpSpPr>
                          <pic:pic xmlns:pic="http://schemas.openxmlformats.org/drawingml/2006/picture">
                            <pic:nvPicPr>
                              <pic:cNvPr id="61" name="그림 61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89823" cy="6858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2" name="그림 62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2316984" y="3483246"/>
                                <a:ext cx="1073791" cy="1040235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3" name="그림 63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42468" y="5758872"/>
                                <a:ext cx="1073791" cy="1040235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" name="그림 64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1187777" y="4622798"/>
                                <a:ext cx="1073791" cy="1040235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5" name="그림 65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28979" t="50887" r="57613" b="33945"/>
                              <a:stretch/>
                            </pic:blipFill>
                            <pic:spPr>
                              <a:xfrm>
                                <a:off x="3458014" y="2355269"/>
                                <a:ext cx="1073791" cy="1040235"/>
                              </a:xfrm>
                              <a:prstGeom prst="ellipse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6" name="그림 66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471547" y="229610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7" name="그림 67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927159" y="228975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8" name="그림 68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19943" y="1837380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그림 69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19049" y="1390642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그림 70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19049" y="935958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" name="그림 71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/>
                            <a:srcRect l="28979" t="50887" r="57613" b="33945"/>
                            <a:stretch/>
                          </pic:blipFill>
                          <pic:spPr>
                            <a:xfrm>
                              <a:off x="1380437" y="2289754"/>
                              <a:ext cx="428155" cy="414360"/>
                            </a:xfrm>
                            <a:prstGeom prst="ellipse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2" name="그림 72">
                              <a:extLst/>
                            </pic:cNvPr>
                            <pic:cNvPicPr/>
                          </pic:nvPicPr>
                          <pic:blipFill rotWithShape="1">
                            <a:blip r:embed="rId7"/>
                            <a:srcRect l="43254" t="66667" r="43660" b="17475"/>
                            <a:stretch/>
                          </pic:blipFill>
                          <pic:spPr>
                            <a:xfrm>
                              <a:off x="24990" y="2274895"/>
                              <a:ext cx="412750" cy="4292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3" name="TextBox 23">
                          <a:extLst/>
                        </wps:cNvPr>
                        <wps:cNvSpPr txBox="1"/>
                        <wps:spPr>
                          <a:xfrm>
                            <a:off x="461960" y="2709911"/>
                            <a:ext cx="2179180" cy="31126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276A70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(0, 0)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에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착수하였을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때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Winning Line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0D4D1F" id="그룹 24" o:spid="_x0000_s1048" style="position:absolute;left:0;text-align:left;margin-left:4.25pt;margin-top:242.1pt;width:250.85pt;height:237.8pt;z-index:251668480;mso-position-horizontal-relative:margin;mso-position-vertical-relative:page;mso-width-relative:margin;mso-height-relative:margin" coordsize="31857,302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">
                <v:group id="그룹 59" o:spid="_x0000_s1049" style="position:absolute;width:31857;height:27317" coordsize="31857,27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그룹 60" o:spid="_x0000_s1050" style="position:absolute;width:31857;height:27317" coordsize="7989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그림 61" o:spid="_x0000_s1051" type="#_x0000_t75" style="position:absolute;width:798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">
                      <v:imagedata r:id="rId10" o:title=""/>
                    </v:shape>
                    <v:shape id="그림 62" o:spid="_x0000_s1052" type="#_x0000_t75" style="position:absolute;left:23169;top:34832;width:10738;height:1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">
                      <v:imagedata r:id="rId11" o:title="" croptop="33349f" cropbottom="22246f" cropleft="18992f" cropright="37757f"/>
                    </v:shape>
                    <v:shape id="그림 63" o:spid="_x0000_s1053" type="#_x0000_t75" style="position:absolute;left:424;top:57588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">
                      <v:imagedata r:id="rId11" o:title="" croptop="33349f" cropbottom="22246f" cropleft="18992f" cropright="37757f"/>
                    </v:shape>
                    <v:shape id="그림 64" o:spid="_x0000_s1054" type="#_x0000_t75" style="position:absolute;left:11877;top:46227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">
                      <v:imagedata r:id="rId11" o:title="" croptop="33349f" cropbottom="22246f" cropleft="18992f" cropright="37757f"/>
                    </v:shape>
                    <v:shape id="그림 65" o:spid="_x0000_s1055" type="#_x0000_t75" style="position:absolute;left:34580;top:23552;width:10738;height:1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">
                      <v:imagedata r:id="rId11" o:title="" croptop="33349f" cropbottom="22246f" cropleft="18992f" cropright="37757f"/>
                    </v:shape>
                  </v:group>
                  <v:shape id="그림 66" o:spid="_x0000_s1056" type="#_x0000_t75" style="position:absolute;left:4715;top:22961;width:4282;height:4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">
                    <v:imagedata r:id="rId11" o:title="" croptop="33349f" cropbottom="22246f" cropleft="18992f" cropright="37757f"/>
                  </v:shape>
                  <v:shape id="그림 67" o:spid="_x0000_s1057" type="#_x0000_t75" style="position:absolute;left:9271;top:22897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">
                    <v:imagedata r:id="rId11" o:title="" croptop="33349f" cropbottom="22246f" cropleft="18992f" cropright="37757f"/>
                  </v:shape>
                  <v:shape id="그림 68" o:spid="_x0000_s1058" type="#_x0000_t75" style="position:absolute;left:199;top:18373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">
                    <v:imagedata r:id="rId11" o:title="" croptop="33349f" cropbottom="22246f" cropleft="18992f" cropright="37757f"/>
                  </v:shape>
                  <v:shape id="그림 69" o:spid="_x0000_s1059" type="#_x0000_t75" style="position:absolute;left:190;top:13906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">
                    <v:imagedata r:id="rId11" o:title="" croptop="33349f" cropbottom="22246f" cropleft="18992f" cropright="37757f"/>
                  </v:shape>
                  <v:shape id="그림 70" o:spid="_x0000_s1060" type="#_x0000_t75" style="position:absolute;left:190;top:9359;width:4282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">
                    <v:imagedata r:id="rId11" o:title="" croptop="33349f" cropbottom="22246f" cropleft="18992f" cropright="37757f"/>
                  </v:shape>
                  <v:shape id="그림 71" o:spid="_x0000_s1061" type="#_x0000_t75" style="position:absolute;left:13804;top:22897;width:428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">
                    <v:imagedata r:id="rId11" o:title="" croptop="33349f" cropbottom="22246f" cropleft="18992f" cropright="37757f"/>
                  </v:shape>
                  <v:shape id="그림 72" o:spid="_x0000_s1062" type="#_x0000_t75" style="position:absolute;left:249;top:22748;width:4128;height: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">
                    <v:imagedata r:id="rId12" o:title="" croptop="43691f" cropbottom="11452f" cropleft="28347f" cropright="28613f"/>
                  </v:shape>
                </v:group>
                <v:shape id="TextBox 23" o:spid="_x0000_s1063" type="#_x0000_t202" style="position:absolute;left:4619;top:27099;width:21792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EM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r0/w9yX+AJnfAAAA//8DAFBLAQItABQABgAIAAAAIQDb4fbL7gAAAIUBAAATAAAAAAAAAAAA&#10;AAAAAAAAAABbQ29udGVudF9UeXBlc10ueG1sUEsBAi0AFAAGAAgAAAAhAFr0LFu/AAAAFQEAAAsA&#10;AAAAAAAAAAAAAAAAHwEAAF9yZWxzLy5yZWxzUEsBAi0AFAAGAAgAAAAhACxNgQzEAAAA2wAAAA8A&#10;AAAAAAAAAAAAAAAABwIAAGRycy9kb3ducmV2LnhtbFBLBQYAAAAAAwADALcAAAD4AgAAAAA=&#10;" filled="f" stroked="f">
                  <v:textbox style="mso-fit-shape-to-text:t">
                    <w:txbxContent>
                      <w:p w:rsidR="001E70A9" w:rsidRDefault="001E70A9" w:rsidP="00276A70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(0, 0)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에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착수하였을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때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Winning Line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A40744" w:rsidRDefault="00A40744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Pr="00164E35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2C38CD" w:rsidP="002C38CD">
      <w:pPr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2C38CD" w:rsidRDefault="00164E35" w:rsidP="00164E35">
      <w:pPr>
        <w:rPr>
          <w:rFonts w:ascii="맑은 고딕" w:eastAsia="맑은 고딕" w:hAnsi="맑은 고딕" w:hint="eastAsia"/>
          <w:color w:val="auto"/>
          <w:sz w:val="20"/>
          <w:szCs w:val="20"/>
        </w:rPr>
      </w:pPr>
      <w:r>
        <w:rPr>
          <w:rFonts w:ascii="맑은 고딕" w:eastAsia="맑은 고딕" w:hAnsi="맑은 고딕"/>
          <w:color w:val="auto"/>
          <w:sz w:val="20"/>
          <w:szCs w:val="20"/>
        </w:rPr>
        <w:br w:type="page"/>
      </w:r>
    </w:p>
    <w:p w:rsidR="00C62389" w:rsidRPr="00C62389" w:rsidRDefault="002C38CD" w:rsidP="00C62389">
      <w:pPr>
        <w:pStyle w:val="1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lastRenderedPageBreak/>
        <w:t>Heuristic Fuction</w:t>
      </w:r>
    </w:p>
    <w:p w:rsidR="006F002A" w:rsidRDefault="006F002A" w:rsidP="006F002A">
      <w:pPr>
        <w:ind w:left="0" w:firstLineChars="100" w:firstLine="200"/>
        <w:jc w:val="both"/>
        <w:rPr>
          <w:rFonts w:ascii="맑은 고딕" w:eastAsia="맑은 고딕" w:hAnsi="맑은 고딕" w:hint="eastAsia"/>
          <w:color w:val="auto"/>
          <w:sz w:val="20"/>
          <w:szCs w:val="20"/>
        </w:rPr>
      </w:pPr>
      <w:r>
        <w:rPr>
          <w:rFonts w:ascii="맑은 고딕" w:eastAsia="맑은 고딕" w:hAnsi="맑은 고딕" w:hint="eastAsia"/>
          <w:color w:val="auto"/>
          <w:sz w:val="20"/>
          <w:szCs w:val="20"/>
        </w:rPr>
        <w:t>H</w:t>
      </w:r>
      <w:r>
        <w:rPr>
          <w:rFonts w:ascii="맑은 고딕" w:eastAsia="맑은 고딕" w:hAnsi="맑은 고딕"/>
          <w:color w:val="auto"/>
          <w:sz w:val="20"/>
          <w:szCs w:val="20"/>
        </w:rPr>
        <w:t>euristic Function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을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처음 만들 때, v</w:t>
      </w:r>
      <w:r>
        <w:rPr>
          <w:rFonts w:ascii="맑은 고딕" w:eastAsia="맑은 고딕" w:hAnsi="맑은 고딕"/>
          <w:color w:val="auto"/>
          <w:sz w:val="20"/>
          <w:szCs w:val="20"/>
        </w:rPr>
        <w:t>ector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를 이용하여 모든 </w:t>
      </w:r>
      <w:r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의 경우의 수를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‘O’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를 착수하는 </w:t>
      </w:r>
      <w:r>
        <w:rPr>
          <w:rFonts w:ascii="맑은 고딕" w:eastAsia="맑은 고딕" w:hAnsi="맑은 고딕"/>
          <w:color w:val="auto"/>
          <w:sz w:val="20"/>
          <w:szCs w:val="20"/>
        </w:rPr>
        <w:t>Player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에게는 </w:t>
      </w:r>
      <w:r>
        <w:rPr>
          <w:rFonts w:ascii="맑은 고딕" w:eastAsia="맑은 고딕" w:hAnsi="맑은 고딕"/>
          <w:color w:val="auto"/>
          <w:sz w:val="20"/>
          <w:szCs w:val="20"/>
        </w:rPr>
        <w:t>‘</w:t>
      </w:r>
      <w:proofErr w:type="spellStart"/>
      <w:r>
        <w:rPr>
          <w:rFonts w:ascii="맑은 고딕" w:eastAsia="맑은 고딕" w:hAnsi="맑은 고딕"/>
          <w:color w:val="auto"/>
          <w:sz w:val="20"/>
          <w:szCs w:val="20"/>
        </w:rPr>
        <w:t>OWin</w:t>
      </w:r>
      <w:proofErr w:type="spellEnd"/>
      <w:r>
        <w:rPr>
          <w:rFonts w:ascii="맑은 고딕" w:eastAsia="맑은 고딕" w:hAnsi="맑은 고딕"/>
          <w:color w:val="auto"/>
          <w:sz w:val="20"/>
          <w:szCs w:val="20"/>
        </w:rPr>
        <w:t>’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이라는 그룹 </w:t>
      </w:r>
      <w:r>
        <w:rPr>
          <w:rFonts w:ascii="맑은 고딕" w:eastAsia="맑은 고딕" w:hAnsi="맑은 고딕"/>
          <w:color w:val="auto"/>
          <w:sz w:val="20"/>
          <w:szCs w:val="20"/>
        </w:rPr>
        <w:t>vector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에,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‘X’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를 착수하는 </w:t>
      </w:r>
      <w:r>
        <w:rPr>
          <w:rFonts w:ascii="맑은 고딕" w:eastAsia="맑은 고딕" w:hAnsi="맑은 고딕"/>
          <w:color w:val="auto"/>
          <w:sz w:val="20"/>
          <w:szCs w:val="20"/>
        </w:rPr>
        <w:t>player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에게는 </w:t>
      </w:r>
      <w:r>
        <w:rPr>
          <w:rFonts w:ascii="맑은 고딕" w:eastAsia="맑은 고딕" w:hAnsi="맑은 고딕"/>
          <w:color w:val="auto"/>
          <w:sz w:val="20"/>
          <w:szCs w:val="20"/>
        </w:rPr>
        <w:t>‘</w:t>
      </w:r>
      <w:proofErr w:type="spellStart"/>
      <w:r>
        <w:rPr>
          <w:rFonts w:ascii="맑은 고딕" w:eastAsia="맑은 고딕" w:hAnsi="맑은 고딕"/>
          <w:color w:val="auto"/>
          <w:sz w:val="20"/>
          <w:szCs w:val="20"/>
        </w:rPr>
        <w:t>XWin</w:t>
      </w:r>
      <w:proofErr w:type="spellEnd"/>
      <w:r>
        <w:rPr>
          <w:rFonts w:ascii="맑은 고딕" w:eastAsia="맑은 고딕" w:hAnsi="맑은 고딕"/>
          <w:color w:val="auto"/>
          <w:sz w:val="20"/>
          <w:szCs w:val="20"/>
        </w:rPr>
        <w:t>’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이라는 그룹 </w:t>
      </w:r>
      <w:r>
        <w:rPr>
          <w:rFonts w:ascii="맑은 고딕" w:eastAsia="맑은 고딕" w:hAnsi="맑은 고딕"/>
          <w:color w:val="auto"/>
          <w:sz w:val="20"/>
          <w:szCs w:val="20"/>
        </w:rPr>
        <w:t>vector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에 저장하였다.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 그룹 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vector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를 이용하여 점수를 반환하기 위한 </w:t>
      </w:r>
      <w:proofErr w:type="spellStart"/>
      <w:r w:rsidR="00C62389">
        <w:rPr>
          <w:rFonts w:ascii="맑은 고딕" w:eastAsia="맑은 고딕" w:hAnsi="맑은 고딕"/>
          <w:color w:val="auto"/>
          <w:sz w:val="20"/>
          <w:szCs w:val="20"/>
        </w:rPr>
        <w:t>FindScore</w:t>
      </w:r>
      <w:proofErr w:type="spellEnd"/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함수와 몇 수 앞을 바라보았을 때의 각 착수 지점에 대한 가중치를 계산하기 위해 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Min-Max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 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algorithm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>을 적용하여 f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unction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>을 작성하였다.</w:t>
      </w:r>
    </w:p>
    <w:p w:rsidR="006F002A" w:rsidRDefault="006F002A" w:rsidP="006F002A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>먼저,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>각 B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oard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상황의 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Score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를 계산하는 함수의 동작원리는 다음과 같다.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몇 수 앞을 보았을 때,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자신의 그룹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vector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안에 있는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노드들을 처음부터 끝까지 방문하면서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 xml:space="preserve"> 그 </w:t>
      </w:r>
      <w:r w:rsidR="00C62389">
        <w:rPr>
          <w:rFonts w:ascii="맑은 고딕" w:eastAsia="맑은 고딕" w:hAnsi="맑은 고딕"/>
          <w:color w:val="auto"/>
          <w:sz w:val="20"/>
          <w:szCs w:val="20"/>
        </w:rPr>
        <w:t>Board</w:t>
      </w:r>
      <w:r w:rsidR="00C62389">
        <w:rPr>
          <w:rFonts w:ascii="맑은 고딕" w:eastAsia="맑은 고딕" w:hAnsi="맑은 고딕" w:hint="eastAsia"/>
          <w:color w:val="auto"/>
          <w:sz w:val="20"/>
          <w:szCs w:val="20"/>
        </w:rPr>
        <w:t>상황에서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 자신의 돌이 </w:t>
      </w:r>
      <w:r>
        <w:rPr>
          <w:rFonts w:ascii="맑은 고딕" w:eastAsia="맑은 고딕" w:hAnsi="맑은 고딕"/>
          <w:color w:val="auto"/>
          <w:sz w:val="20"/>
          <w:szCs w:val="20"/>
        </w:rPr>
        <w:t>4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개로 연결된 경우의 수가 나타났다면,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∞을 반환하고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,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상대의 돌이 </w:t>
      </w:r>
      <w:r>
        <w:rPr>
          <w:rFonts w:ascii="맑은 고딕" w:eastAsia="맑은 고딕" w:hAnsi="맑은 고딕"/>
          <w:color w:val="auto"/>
          <w:sz w:val="20"/>
          <w:szCs w:val="20"/>
        </w:rPr>
        <w:t>4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개로 연결된 경우의 수가 나타났다면 </w:t>
      </w:r>
      <w:r>
        <w:rPr>
          <w:rFonts w:ascii="맑은 고딕" w:eastAsia="맑은 고딕" w:hAnsi="맑은 고딕"/>
          <w:color w:val="auto"/>
          <w:sz w:val="20"/>
          <w:szCs w:val="20"/>
        </w:rPr>
        <w:t>-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∞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반환하는데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,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 때 ∞은 다른 함수의 영향을 받지 않기 위해 </w:t>
      </w:r>
      <w:r>
        <w:rPr>
          <w:rFonts w:ascii="맑은 고딕" w:eastAsia="맑은 고딕" w:hAnsi="맑은 고딕"/>
          <w:color w:val="auto"/>
          <w:sz w:val="20"/>
          <w:szCs w:val="20"/>
        </w:rPr>
        <w:t>1000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점으로 정하였다.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만약 자신의 말도,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상대의 말도 </w:t>
      </w:r>
      <w:r>
        <w:rPr>
          <w:rFonts w:ascii="맑은 고딕" w:eastAsia="맑은 고딕" w:hAnsi="맑은 고딕"/>
          <w:color w:val="auto"/>
          <w:sz w:val="20"/>
          <w:szCs w:val="20"/>
        </w:rPr>
        <w:t>4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개를 연결하는 경우가 나타나지 않는다면 </w:t>
      </w:r>
      <w:r w:rsidR="00164E35">
        <w:rPr>
          <w:rFonts w:ascii="맑은 고딕" w:eastAsia="맑은 고딕" w:hAnsi="맑은 고딕" w:hint="eastAsia"/>
          <w:color w:val="auto"/>
          <w:sz w:val="20"/>
          <w:szCs w:val="20"/>
        </w:rPr>
        <w:t xml:space="preserve">(자신의 </w:t>
      </w:r>
      <w:r w:rsidR="00164E35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164E35">
        <w:rPr>
          <w:rFonts w:ascii="맑은 고딕" w:eastAsia="맑은 고딕" w:hAnsi="맑은 고딕" w:hint="eastAsia"/>
          <w:color w:val="auto"/>
          <w:sz w:val="20"/>
          <w:szCs w:val="20"/>
        </w:rPr>
        <w:t>의 개수)</w:t>
      </w:r>
      <w:r w:rsidR="00164E35">
        <w:rPr>
          <w:rFonts w:ascii="맑은 고딕" w:eastAsia="맑은 고딕" w:hAnsi="맑은 고딕"/>
          <w:color w:val="auto"/>
          <w:sz w:val="20"/>
          <w:szCs w:val="20"/>
        </w:rPr>
        <w:t xml:space="preserve"> – (</w:t>
      </w:r>
      <w:r w:rsidR="00164E35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상대의 </w:t>
      </w:r>
      <w:r w:rsidR="00164E35">
        <w:rPr>
          <w:rFonts w:ascii="맑은 고딕" w:eastAsia="맑은 고딕" w:hAnsi="맑은 고딕"/>
          <w:color w:val="auto"/>
          <w:sz w:val="20"/>
          <w:szCs w:val="20"/>
        </w:rPr>
        <w:t>Winning line</w:t>
      </w:r>
      <w:r w:rsidR="00164E35">
        <w:rPr>
          <w:rFonts w:ascii="맑은 고딕" w:eastAsia="맑은 고딕" w:hAnsi="맑은 고딕" w:hint="eastAsia"/>
          <w:color w:val="auto"/>
          <w:sz w:val="20"/>
          <w:szCs w:val="20"/>
        </w:rPr>
        <w:t>의 개수)를 반환한다.</w:t>
      </w:r>
    </w:p>
    <w:p w:rsidR="006F002A" w:rsidRDefault="007138CD" w:rsidP="00F0211B">
      <w:pPr>
        <w:ind w:left="0" w:firstLineChars="100" w:firstLine="220"/>
        <w:jc w:val="both"/>
        <w:rPr>
          <w:noProof/>
        </w:rPr>
      </w:pPr>
      <w:r w:rsidRPr="007138CD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96C1639" wp14:editId="229D5DAE">
                <wp:simplePos x="0" y="0"/>
                <wp:positionH relativeFrom="column">
                  <wp:posOffset>3427730</wp:posOffset>
                </wp:positionH>
                <wp:positionV relativeFrom="page">
                  <wp:posOffset>5667375</wp:posOffset>
                </wp:positionV>
                <wp:extent cx="3146400" cy="2736000"/>
                <wp:effectExtent l="0" t="0" r="0" b="0"/>
                <wp:wrapNone/>
                <wp:docPr id="105" name="그룹 4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6400" cy="2736000"/>
                          <a:chOff x="0" y="0"/>
                          <a:chExt cx="3146602" cy="2737049"/>
                        </a:xfrm>
                      </wpg:grpSpPr>
                      <pic:pic xmlns:pic="http://schemas.openxmlformats.org/drawingml/2006/picture">
                        <pic:nvPicPr>
                          <pic:cNvPr id="106" name="그림 10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02" cy="2454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43">
                          <a:extLst/>
                        </wps:cNvPr>
                        <wps:cNvSpPr txBox="1"/>
                        <wps:spPr>
                          <a:xfrm>
                            <a:off x="977570" y="2425899"/>
                            <a:ext cx="1183640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7138CD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FindHeuristic</w:t>
                              </w:r>
                              <w:proofErr w:type="spellEnd"/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함수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C1639" id="그룹 44" o:spid="_x0000_s1064" style="position:absolute;left:0;text-align:left;margin-left:269.9pt;margin-top:446.25pt;width:247.75pt;height:215.45pt;z-index:251674624;mso-position-vertical-relative:page;mso-width-relative:margin;mso-height-relative:margin" coordsize="31466,27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">
                <v:shape id="그림 106" o:spid="_x0000_s1065" type="#_x0000_t75" style="position:absolute;width:31466;height:2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">
                  <v:imagedata r:id="rId14" o:title=""/>
                </v:shape>
                <v:shape id="TextBox 43" o:spid="_x0000_s1066" type="#_x0000_t202" style="position:absolute;left:9775;top:24258;width:11837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" filled="f" stroked="f">
                  <v:textbox style="mso-fit-shape-to-text:t">
                    <w:txbxContent>
                      <w:p w:rsidR="001E70A9" w:rsidRDefault="001E70A9" w:rsidP="007138CD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FindHeuristic</w:t>
                        </w:r>
                        <w:proofErr w:type="spellEnd"/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함수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Pr="007138CD">
        <w:rPr>
          <w:rFonts w:ascii="맑은 고딕" w:eastAsia="맑은 고딕" w:hAnsi="맑은 고딕"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CF934A8" wp14:editId="7F661C9E">
                <wp:simplePos x="0" y="0"/>
                <wp:positionH relativeFrom="column">
                  <wp:posOffset>53975</wp:posOffset>
                </wp:positionH>
                <wp:positionV relativeFrom="page">
                  <wp:posOffset>5667375</wp:posOffset>
                </wp:positionV>
                <wp:extent cx="3168000" cy="2325600"/>
                <wp:effectExtent l="0" t="0" r="0" b="0"/>
                <wp:wrapNone/>
                <wp:docPr id="102" name="그룹 3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000" cy="2325600"/>
                          <a:chOff x="0" y="0"/>
                          <a:chExt cx="4291199" cy="3151589"/>
                        </a:xfrm>
                      </wpg:grpSpPr>
                      <pic:pic xmlns:pic="http://schemas.openxmlformats.org/drawingml/2006/picture">
                        <pic:nvPicPr>
                          <pic:cNvPr id="103" name="그림 10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199" cy="2730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Box 37">
                          <a:extLst/>
                        </wps:cNvPr>
                        <wps:cNvSpPr txBox="1"/>
                        <wps:spPr>
                          <a:xfrm>
                            <a:off x="1635384" y="2730201"/>
                            <a:ext cx="1371659" cy="4213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7138CD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FindScore</w:t>
                              </w:r>
                              <w:proofErr w:type="spellEnd"/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함수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F934A8" id="그룹 38" o:spid="_x0000_s1067" style="position:absolute;left:0;text-align:left;margin-left:4.25pt;margin-top:446.25pt;width:249.45pt;height:183.1pt;z-index:251672576;mso-position-vertical-relative:page;mso-width-relative:margin;mso-height-relative:margin" coordsize="42911,3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">
                <v:shape id="그림 103" o:spid="_x0000_s1068" type="#_x0000_t75" style="position:absolute;width:42911;height:2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">
                  <v:imagedata r:id="rId16" o:title=""/>
                </v:shape>
                <v:shape id="TextBox 37" o:spid="_x0000_s1069" type="#_x0000_t202" style="position:absolute;left:16353;top:27302;width:13717;height:42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" filled="f" stroked="f">
                  <v:textbox style="mso-fit-shape-to-text:t">
                    <w:txbxContent>
                      <w:p w:rsidR="001E70A9" w:rsidRDefault="001E70A9" w:rsidP="007138CD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FindScore</w:t>
                        </w:r>
                        <w:proofErr w:type="spellEnd"/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함수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몇 수 앞까지 바라보았을 때의 각 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Board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의 상황에 대한 점수를 </w:t>
      </w:r>
      <w:proofErr w:type="spellStart"/>
      <w:r w:rsidR="00F0211B">
        <w:rPr>
          <w:rFonts w:ascii="맑은 고딕" w:eastAsia="맑은 고딕" w:hAnsi="맑은 고딕"/>
          <w:color w:val="auto"/>
          <w:sz w:val="20"/>
          <w:szCs w:val="20"/>
        </w:rPr>
        <w:t>FindScore</w:t>
      </w:r>
      <w:proofErr w:type="spellEnd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함수로 각각 반환한 후에,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Min-Max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algorithm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을 적용한 </w:t>
      </w:r>
      <w:proofErr w:type="spellStart"/>
      <w:r w:rsidR="00F0211B">
        <w:rPr>
          <w:rFonts w:ascii="맑은 고딕" w:eastAsia="맑은 고딕" w:hAnsi="맑은 고딕"/>
          <w:color w:val="auto"/>
          <w:sz w:val="20"/>
          <w:szCs w:val="20"/>
        </w:rPr>
        <w:t>FindHeuristic</w:t>
      </w:r>
      <w:proofErr w:type="spellEnd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함수를 작성하였다.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Connect Four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게임의 특성상 </w:t>
      </w:r>
      <w:proofErr w:type="spellStart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턴제로</w:t>
      </w:r>
      <w:proofErr w:type="spellEnd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 진행되기 때문에 다음 말을 선택할 때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자신의 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Score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가 큰 B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oard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상태로 선택을 한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후 상대는 나의 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Score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가 작은 B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oard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를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선택하는 방향으로 게임이 진행 되는 것을 함수에 적용하였다.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이렇게 </w:t>
      </w:r>
      <w:proofErr w:type="spellStart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각</w:t>
      </w:r>
      <w:proofErr w:type="spellEnd"/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 xml:space="preserve"> 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>Column</w:t>
      </w:r>
      <w:r w:rsidR="00F0211B">
        <w:rPr>
          <w:rFonts w:ascii="맑은 고딕" w:eastAsia="맑은 고딕" w:hAnsi="맑은 고딕" w:hint="eastAsia"/>
          <w:color w:val="auto"/>
          <w:sz w:val="20"/>
          <w:szCs w:val="20"/>
        </w:rPr>
        <w:t>마다 최고의 점수들이 반환되게 되고,</w:t>
      </w:r>
      <w:r w:rsidR="00F0211B"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그 중 최고의 점수를 선택한다.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이 때,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같은 점수인 </w:t>
      </w:r>
      <w:r>
        <w:rPr>
          <w:rFonts w:ascii="맑은 고딕" w:eastAsia="맑은 고딕" w:hAnsi="맑은 고딕"/>
          <w:color w:val="auto"/>
          <w:sz w:val="20"/>
          <w:szCs w:val="20"/>
        </w:rPr>
        <w:t>column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이 나온 경우,</w:t>
      </w:r>
      <w:r>
        <w:rPr>
          <w:rFonts w:ascii="맑은 고딕" w:eastAsia="맑은 고딕" w:hAnsi="맑은 고딕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 xml:space="preserve">가운데에 가까울수록 </w:t>
      </w:r>
      <w:r>
        <w:rPr>
          <w:rFonts w:ascii="맑은 고딕" w:eastAsia="맑은 고딕" w:hAnsi="맑은 고딕"/>
          <w:color w:val="auto"/>
          <w:sz w:val="20"/>
          <w:szCs w:val="20"/>
        </w:rPr>
        <w:t>Column</w:t>
      </w:r>
      <w:r>
        <w:rPr>
          <w:rFonts w:ascii="맑은 고딕" w:eastAsia="맑은 고딕" w:hAnsi="맑은 고딕" w:hint="eastAsia"/>
          <w:color w:val="auto"/>
          <w:sz w:val="20"/>
          <w:szCs w:val="20"/>
        </w:rPr>
        <w:t>의 점수를 더 주어 가운데에 가까운 수를 선택하도록 한다.</w:t>
      </w:r>
      <w:r w:rsidRPr="007138CD">
        <w:rPr>
          <w:noProof/>
        </w:rPr>
        <w:t xml:space="preserve"> </w:t>
      </w: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 w:rsidP="00F0211B">
      <w:pPr>
        <w:ind w:left="0" w:firstLineChars="100" w:firstLine="200"/>
        <w:jc w:val="both"/>
        <w:rPr>
          <w:rFonts w:ascii="맑은 고딕" w:eastAsia="맑은 고딕" w:hAnsi="맑은 고딕"/>
          <w:color w:val="auto"/>
          <w:sz w:val="20"/>
          <w:szCs w:val="20"/>
        </w:rPr>
      </w:pPr>
    </w:p>
    <w:p w:rsidR="007138CD" w:rsidRDefault="007138CD">
      <w:pPr>
        <w:rPr>
          <w:rFonts w:ascii="맑은 고딕" w:eastAsia="맑은 고딕" w:hAnsi="맑은 고딕"/>
          <w:color w:val="auto"/>
          <w:sz w:val="20"/>
          <w:szCs w:val="20"/>
        </w:rPr>
      </w:pPr>
      <w:r>
        <w:rPr>
          <w:rFonts w:ascii="맑은 고딕" w:eastAsia="맑은 고딕" w:hAnsi="맑은 고딕"/>
          <w:color w:val="auto"/>
          <w:sz w:val="20"/>
          <w:szCs w:val="20"/>
        </w:rPr>
        <w:br w:type="page"/>
      </w:r>
    </w:p>
    <w:p w:rsidR="005E420B" w:rsidRPr="005E420B" w:rsidRDefault="005E420B" w:rsidP="00427F90">
      <w:pPr>
        <w:pStyle w:val="2"/>
        <w:ind w:left="0"/>
        <w:rPr>
          <w:rFonts w:ascii="맑은 고딕" w:eastAsia="맑은 고딕" w:hAnsi="맑은 고딕" w:hint="eastAsia"/>
          <w:sz w:val="22"/>
          <w:szCs w:val="22"/>
        </w:rPr>
      </w:pPr>
      <w:r w:rsidRPr="005E420B">
        <w:rPr>
          <w:rFonts w:ascii="맑은 고딕" w:eastAsia="맑은 고딕" w:hAnsi="맑은 고딕" w:hint="eastAsia"/>
          <w:sz w:val="22"/>
          <w:szCs w:val="22"/>
        </w:rPr>
        <w:lastRenderedPageBreak/>
        <w:t xml:space="preserve">첫번째 </w:t>
      </w:r>
      <w:r w:rsidRPr="005E420B">
        <w:rPr>
          <w:rFonts w:ascii="맑은 고딕" w:eastAsia="맑은 고딕" w:hAnsi="맑은 고딕"/>
          <w:sz w:val="22"/>
          <w:szCs w:val="22"/>
        </w:rPr>
        <w:t>simulation</w:t>
      </w:r>
    </w:p>
    <w:p w:rsidR="007138CD" w:rsidRDefault="00C016E5" w:rsidP="005E420B">
      <w:pPr>
        <w:ind w:firstLine="90"/>
        <w:jc w:val="both"/>
        <w:rPr>
          <w:rFonts w:asciiTheme="majorEastAsia" w:eastAsiaTheme="majorEastAsia" w:hAnsiTheme="majorEastAsia" w:hint="eastAsia"/>
          <w:color w:val="auto"/>
          <w:sz w:val="20"/>
          <w:szCs w:val="20"/>
        </w:rPr>
      </w:pPr>
      <w:r w:rsidRPr="00C016E5">
        <w:rPr>
          <w:rFonts w:asciiTheme="majorEastAsia" w:eastAsiaTheme="majorEastAsia" w:hAnsiTheme="majorEastAsia"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B6823AC" wp14:editId="1AFBD5D5">
                <wp:simplePos x="0" y="0"/>
                <wp:positionH relativeFrom="margin">
                  <wp:posOffset>53975</wp:posOffset>
                </wp:positionH>
                <wp:positionV relativeFrom="paragraph">
                  <wp:posOffset>6795</wp:posOffset>
                </wp:positionV>
                <wp:extent cx="3153600" cy="3124800"/>
                <wp:effectExtent l="0" t="0" r="8890" b="0"/>
                <wp:wrapSquare wrapText="bothSides"/>
                <wp:docPr id="139" name="그룹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3600" cy="3124800"/>
                          <a:chOff x="0" y="0"/>
                          <a:chExt cx="3154254" cy="3124202"/>
                        </a:xfrm>
                      </wpg:grpSpPr>
                      <pic:pic xmlns:pic="http://schemas.openxmlformats.org/drawingml/2006/picture">
                        <pic:nvPicPr>
                          <pic:cNvPr id="140" name="그림 140">
                            <a:extLst/>
                          </pic:cNvPr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632"/>
                          <a:stretch/>
                        </pic:blipFill>
                        <pic:spPr bwMode="auto">
                          <a:xfrm>
                            <a:off x="0" y="0"/>
                            <a:ext cx="3154254" cy="285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1" name="TextBox 5">
                          <a:extLst/>
                        </wps:cNvPr>
                        <wps:cNvSpPr txBox="1"/>
                        <wps:spPr>
                          <a:xfrm>
                            <a:off x="1037599" y="2813009"/>
                            <a:ext cx="1079055" cy="3111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C016E5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실행창</w:t>
                              </w:r>
                              <w:r>
                                <w:rPr>
                                  <w:rFonts w:ascii="Abadi" w:eastAsia="맑은 고딕" w:hAnsi="Abadi" w:cs="Times New Roman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(Depth 4)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6823AC" id="그룹 37" o:spid="_x0000_s1070" style="position:absolute;left:0;text-align:left;margin-left:4.25pt;margin-top:.55pt;width:248.3pt;height:246.05pt;z-index:251691008;mso-position-horizontal-relative:margin;mso-width-relative:margin;mso-height-relative:margin" coordsize="31542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">
                <v:shape id="그림 140" o:spid="_x0000_s1071" type="#_x0000_t75" style="position:absolute;width:31542;height:2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">
                  <v:imagedata r:id="rId18" o:title="" cropright="34493f"/>
                </v:shape>
                <v:shape id="TextBox 5" o:spid="_x0000_s1072" type="#_x0000_t202" style="position:absolute;left:10375;top:28130;width:10791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" filled="f" stroked="f">
                  <v:textbox style="mso-fit-shape-to-text:t">
                    <w:txbxContent>
                      <w:p w:rsidR="001E70A9" w:rsidRDefault="001E70A9" w:rsidP="00C016E5">
                        <w:pPr>
                          <w:pStyle w:val="aff0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실행창</w:t>
                        </w:r>
                        <w:r>
                          <w:rPr>
                            <w:rFonts w:ascii="Abadi" w:eastAsia="맑은 고딕" w:hAnsi="Abadi" w:cs="Times New Roman"/>
                            <w:color w:val="000000"/>
                            <w:kern w:val="24"/>
                            <w:sz w:val="20"/>
                            <w:szCs w:val="20"/>
                          </w:rPr>
                          <w:t>(Depth 4)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Depth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를 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4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로 지정하고 탐색했을 때의 결과창이다.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우리는 한 턴당 1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20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초의 제한시간이 있기 때문에 시간을 줄이기 위한 방법들을 생각해 보았다.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첫번째로,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탐색 깊이를 늘리고 탐색 시간을 더 빠르게 하기 위해 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Alpha-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b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eta pruning algorith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m을 적용하기로 결정하였다.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두번째로,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Winning line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을 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vector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그룹에 저장하기 때문에 노드를 삭제하고 삽입하는 과정에서 전체 노드들을 이동시켜야 하는 단점들이 발견되어 </w:t>
      </w:r>
      <w:r w:rsidR="007138CD" w:rsidRPr="005E420B">
        <w:rPr>
          <w:rFonts w:asciiTheme="majorEastAsia" w:eastAsiaTheme="majorEastAsia" w:hAnsiTheme="majorEastAsia"/>
          <w:color w:val="auto"/>
          <w:sz w:val="20"/>
          <w:szCs w:val="20"/>
        </w:rPr>
        <w:t>Winning line</w:t>
      </w:r>
      <w:r w:rsidR="007138CD" w:rsidRP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을 리스트에 저장하는 방법도 적용하기로 결정하였다.</w:t>
      </w:r>
      <w:r w:rsid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또한 </w:t>
      </w:r>
      <w:proofErr w:type="spellStart"/>
      <w:r w:rsidR="005E420B">
        <w:rPr>
          <w:rFonts w:asciiTheme="majorEastAsia" w:eastAsiaTheme="majorEastAsia" w:hAnsiTheme="majorEastAsia"/>
          <w:color w:val="auto"/>
          <w:sz w:val="20"/>
          <w:szCs w:val="20"/>
        </w:rPr>
        <w:t>FindScore</w:t>
      </w:r>
      <w:proofErr w:type="spellEnd"/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에서 누구의 턴인지 관계없이 </w:t>
      </w:r>
      <w:r w:rsidR="005E420B">
        <w:rPr>
          <w:rFonts w:asciiTheme="majorEastAsia" w:eastAsiaTheme="majorEastAsia" w:hAnsiTheme="majorEastAsia"/>
          <w:color w:val="auto"/>
          <w:sz w:val="20"/>
          <w:szCs w:val="20"/>
        </w:rPr>
        <w:t>‘</w:t>
      </w:r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O</w:t>
      </w:r>
      <w:r w:rsidR="005E420B">
        <w:rPr>
          <w:rFonts w:asciiTheme="majorEastAsia" w:eastAsiaTheme="majorEastAsia" w:hAnsiTheme="majorEastAsia"/>
          <w:color w:val="auto"/>
          <w:sz w:val="20"/>
          <w:szCs w:val="20"/>
        </w:rPr>
        <w:t>’</w:t>
      </w:r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의 경우만 먼저 확인하는 문제가 생겨 상태의 턴을 먼저 확인하도록</w:t>
      </w:r>
      <w:r w:rsidR="005E420B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5E420B">
        <w:rPr>
          <w:rFonts w:asciiTheme="majorEastAsia" w:eastAsiaTheme="majorEastAsia" w:hAnsiTheme="majorEastAsia" w:hint="eastAsia"/>
          <w:color w:val="auto"/>
          <w:sz w:val="20"/>
          <w:szCs w:val="20"/>
        </w:rPr>
        <w:t>함수를 변경하기로 결정하였다.</w:t>
      </w:r>
    </w:p>
    <w:p w:rsidR="005E420B" w:rsidRPr="005E420B" w:rsidRDefault="005E420B" w:rsidP="005E420B">
      <w:pPr>
        <w:ind w:left="0"/>
        <w:jc w:val="both"/>
        <w:rPr>
          <w:rFonts w:asciiTheme="majorEastAsia" w:eastAsiaTheme="majorEastAsia" w:hAnsiTheme="majorEastAsia" w:hint="eastAsia"/>
          <w:sz w:val="20"/>
          <w:szCs w:val="20"/>
        </w:rPr>
      </w:pPr>
    </w:p>
    <w:p w:rsidR="005E420B" w:rsidRDefault="005E420B" w:rsidP="005E420B">
      <w:pPr>
        <w:pStyle w:val="2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두</w:t>
      </w:r>
      <w:r w:rsidRPr="005E420B">
        <w:rPr>
          <w:rFonts w:ascii="맑은 고딕" w:eastAsia="맑은 고딕" w:hAnsi="맑은 고딕" w:hint="eastAsia"/>
          <w:sz w:val="22"/>
          <w:szCs w:val="22"/>
        </w:rPr>
        <w:t xml:space="preserve">번째 </w:t>
      </w:r>
      <w:r w:rsidRPr="005E420B">
        <w:rPr>
          <w:rFonts w:ascii="맑은 고딕" w:eastAsia="맑은 고딕" w:hAnsi="맑은 고딕"/>
          <w:sz w:val="22"/>
          <w:szCs w:val="22"/>
        </w:rPr>
        <w:t>simulation</w:t>
      </w:r>
    </w:p>
    <w:p w:rsidR="00427F90" w:rsidRDefault="00427F90">
      <w:r w:rsidRPr="00427F90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0E147E4" wp14:editId="2D8FA303">
                <wp:simplePos x="0" y="0"/>
                <wp:positionH relativeFrom="column">
                  <wp:posOffset>3426460</wp:posOffset>
                </wp:positionH>
                <wp:positionV relativeFrom="page">
                  <wp:posOffset>5343525</wp:posOffset>
                </wp:positionV>
                <wp:extent cx="3185795" cy="4264660"/>
                <wp:effectExtent l="0" t="0" r="0" b="0"/>
                <wp:wrapNone/>
                <wp:docPr id="121" name="그룹 3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4264660"/>
                          <a:chOff x="0" y="0"/>
                          <a:chExt cx="3185795" cy="4265413"/>
                        </a:xfrm>
                      </wpg:grpSpPr>
                      <pic:pic xmlns:pic="http://schemas.openxmlformats.org/drawingml/2006/picture">
                        <pic:nvPicPr>
                          <pic:cNvPr id="122" name="그림 12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r="59557"/>
                          <a:stretch/>
                        </pic:blipFill>
                        <pic:spPr>
                          <a:xfrm>
                            <a:off x="0" y="0"/>
                            <a:ext cx="3185795" cy="397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TextBox 28">
                          <a:extLst/>
                        </wps:cNvPr>
                        <wps:cNvSpPr txBox="1"/>
                        <wps:spPr>
                          <a:xfrm>
                            <a:off x="731279" y="3954208"/>
                            <a:ext cx="1634385" cy="311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427F90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그룹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Vector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기반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(Depth 6)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E147E4" id="그룹 30" o:spid="_x0000_s1073" style="position:absolute;left:0;text-align:left;margin-left:269.8pt;margin-top:420.75pt;width:250.85pt;height:335.8pt;z-index:251683840;mso-position-vertical-relative:page;mso-width-relative:margin;mso-height-relative:margin" coordsize="31857,42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">
                <v:shape id="그림 122" o:spid="_x0000_s1074" type="#_x0000_t75" style="position:absolute;width:31857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">
                  <v:imagedata r:id="rId20" o:title="" cropright="39031f"/>
                </v:shape>
                <v:shape id="TextBox 28" o:spid="_x0000_s1075" type="#_x0000_t202" style="position:absolute;left:7312;top:39542;width:16344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" filled="f" stroked="f">
                  <v:textbox style="mso-fit-shape-to-text:t">
                    <w:txbxContent>
                      <w:p w:rsidR="001E70A9" w:rsidRDefault="001E70A9" w:rsidP="00427F90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그룹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Vector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기반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(Depth 6)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Pr="00427F90"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A4616FA" wp14:editId="0DEC4466">
                <wp:simplePos x="0" y="0"/>
                <wp:positionH relativeFrom="column">
                  <wp:posOffset>54610</wp:posOffset>
                </wp:positionH>
                <wp:positionV relativeFrom="page">
                  <wp:posOffset>5362575</wp:posOffset>
                </wp:positionV>
                <wp:extent cx="3185795" cy="4291965"/>
                <wp:effectExtent l="0" t="0" r="0" b="0"/>
                <wp:wrapNone/>
                <wp:docPr id="118" name="그룹 2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4291965"/>
                          <a:chOff x="0" y="0"/>
                          <a:chExt cx="3185795" cy="4291643"/>
                        </a:xfrm>
                      </wpg:grpSpPr>
                      <pic:pic xmlns:pic="http://schemas.openxmlformats.org/drawingml/2006/picture">
                        <pic:nvPicPr>
                          <pic:cNvPr id="119" name="그림 11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r="59556"/>
                          <a:stretch/>
                        </pic:blipFill>
                        <pic:spPr>
                          <a:xfrm>
                            <a:off x="0" y="0"/>
                            <a:ext cx="3185795" cy="399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TextBox 27">
                          <a:extLst/>
                        </wps:cNvPr>
                        <wps:cNvSpPr txBox="1"/>
                        <wps:spPr>
                          <a:xfrm>
                            <a:off x="731697" y="3980516"/>
                            <a:ext cx="1570254" cy="3111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427F90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Linked List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기반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(Depth 6)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616FA" id="그룹 29" o:spid="_x0000_s1076" style="position:absolute;left:0;text-align:left;margin-left:4.3pt;margin-top:422.25pt;width:250.85pt;height:337.95pt;z-index:251681792;mso-position-vertical-relative:page;mso-width-relative:margin;mso-height-relative:margin" coordsize="31857,42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">
                <v:shape id="그림 119" o:spid="_x0000_s1077" type="#_x0000_t75" style="position:absolute;width:31857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">
                  <v:imagedata r:id="rId22" o:title="" cropright="39031f"/>
                </v:shape>
                <v:shape id="TextBox 27" o:spid="_x0000_s1078" type="#_x0000_t202" style="position:absolute;left:7316;top:39805;width:1570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" filled="f" stroked="f">
                  <v:textbox style="mso-fit-shape-to-text:t">
                    <w:txbxContent>
                      <w:p w:rsidR="001E70A9" w:rsidRDefault="001E70A9" w:rsidP="00427F90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Linked List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기반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(Depth 6)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br w:type="page"/>
      </w: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  <w:r w:rsidRPr="00362F1E">
        <w:rPr>
          <w:rFonts w:asciiTheme="majorEastAsia" w:eastAsiaTheme="majorEastAsia" w:hAnsiTheme="majorEastAsia"/>
          <w:color w:val="auto"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6F4596EA">
            <wp:simplePos x="0" y="0"/>
            <wp:positionH relativeFrom="column">
              <wp:posOffset>788035</wp:posOffset>
            </wp:positionH>
            <wp:positionV relativeFrom="page">
              <wp:posOffset>952500</wp:posOffset>
            </wp:positionV>
            <wp:extent cx="4366895" cy="4305300"/>
            <wp:effectExtent l="0" t="0" r="0" b="0"/>
            <wp:wrapSquare wrapText="bothSides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C3E1CEC-66AA-4C9F-8B08-399CC9039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DC3E1CEC-66AA-4C9F-8B08-399CC90397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</w:p>
    <w:p w:rsidR="00362F1E" w:rsidRDefault="00362F1E" w:rsidP="00362F1E">
      <w:pPr>
        <w:ind w:left="0"/>
        <w:jc w:val="both"/>
        <w:rPr>
          <w:rFonts w:asciiTheme="majorEastAsia" w:eastAsiaTheme="majorEastAsia" w:hAnsiTheme="majorEastAsia" w:hint="eastAsia"/>
          <w:color w:val="auto"/>
          <w:sz w:val="20"/>
          <w:szCs w:val="20"/>
        </w:rPr>
      </w:pPr>
    </w:p>
    <w:p w:rsidR="00362F1E" w:rsidRDefault="00362F1E" w:rsidP="00362F1E">
      <w:pPr>
        <w:ind w:left="0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  <w:r w:rsidRPr="00362F1E">
        <w:rPr>
          <w:rFonts w:asciiTheme="majorEastAsia" w:eastAsiaTheme="majorEastAsia" w:hAnsiTheme="majorEastAsia"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D5AD9DD" wp14:editId="1164B227">
                <wp:simplePos x="0" y="0"/>
                <wp:positionH relativeFrom="column">
                  <wp:posOffset>3531235</wp:posOffset>
                </wp:positionH>
                <wp:positionV relativeFrom="paragraph">
                  <wp:posOffset>1116965</wp:posOffset>
                </wp:positionV>
                <wp:extent cx="2592968" cy="3171825"/>
                <wp:effectExtent l="0" t="0" r="0" b="0"/>
                <wp:wrapNone/>
                <wp:docPr id="136" name="그룹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968" cy="3171825"/>
                          <a:chOff x="0" y="0"/>
                          <a:chExt cx="3185795" cy="3897189"/>
                        </a:xfrm>
                      </wpg:grpSpPr>
                      <wps:wsp>
                        <wps:cNvPr id="137" name="TextBox 4">
                          <a:extLst/>
                        </wps:cNvPr>
                        <wps:cNvSpPr txBox="1"/>
                        <wps:spPr>
                          <a:xfrm>
                            <a:off x="840928" y="3586039"/>
                            <a:ext cx="1520190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362F1E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Linked list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기반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(depth 7)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그림 13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r="19984" b="10561"/>
                          <a:stretch/>
                        </pic:blipFill>
                        <pic:spPr>
                          <a:xfrm>
                            <a:off x="0" y="0"/>
                            <a:ext cx="3185795" cy="3586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D9DD" id="그룹 6" o:spid="_x0000_s1079" style="position:absolute;left:0;text-align:left;margin-left:278.05pt;margin-top:87.95pt;width:204.15pt;height:249.75pt;z-index:251688960;mso-width-relative:margin;mso-height-relative:margin" coordsize="31857,38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">
                <v:shape id="TextBox 4" o:spid="_x0000_s1080" type="#_x0000_t202" style="position:absolute;left:8409;top:35860;width:15202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0p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" filled="f" stroked="f">
                  <v:textbox>
                    <w:txbxContent>
                      <w:p w:rsidR="001E70A9" w:rsidRDefault="001E70A9" w:rsidP="00362F1E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Linked list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기반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(depth 7)</w:t>
                        </w:r>
                      </w:p>
                    </w:txbxContent>
                  </v:textbox>
                </v:shape>
                <v:shape id="그림 138" o:spid="_x0000_s1081" type="#_x0000_t75" style="position:absolute;width:31857;height:3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">
                  <v:imagedata r:id="rId25" o:title="" cropbottom="6921f" cropright="13097f"/>
                </v:shape>
              </v:group>
            </w:pict>
          </mc:Fallback>
        </mc:AlternateContent>
      </w:r>
      <w:r w:rsidRPr="00362F1E">
        <w:rPr>
          <w:rFonts w:asciiTheme="majorEastAsia" w:eastAsiaTheme="majorEastAsia" w:hAnsiTheme="majorEastAsia"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79EF129" wp14:editId="47967721">
                <wp:simplePos x="0" y="0"/>
                <wp:positionH relativeFrom="column">
                  <wp:posOffset>340360</wp:posOffset>
                </wp:positionH>
                <wp:positionV relativeFrom="paragraph">
                  <wp:posOffset>1136015</wp:posOffset>
                </wp:positionV>
                <wp:extent cx="2600755" cy="3181350"/>
                <wp:effectExtent l="0" t="0" r="9525" b="0"/>
                <wp:wrapNone/>
                <wp:docPr id="133" name="그룹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755" cy="3181350"/>
                          <a:chOff x="0" y="0"/>
                          <a:chExt cx="3185795" cy="3897189"/>
                        </a:xfrm>
                      </wpg:grpSpPr>
                      <pic:pic xmlns:pic="http://schemas.openxmlformats.org/drawingml/2006/picture">
                        <pic:nvPicPr>
                          <pic:cNvPr id="134" name="그림 13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r="47821" b="2450"/>
                          <a:stretch/>
                        </pic:blipFill>
                        <pic:spPr>
                          <a:xfrm>
                            <a:off x="0" y="0"/>
                            <a:ext cx="3185795" cy="3586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TextBox 10">
                          <a:extLst/>
                        </wps:cNvPr>
                        <wps:cNvSpPr txBox="1"/>
                        <wps:spPr>
                          <a:xfrm>
                            <a:off x="756770" y="3586039"/>
                            <a:ext cx="161861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E70A9" w:rsidRDefault="001E70A9" w:rsidP="00362F1E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그룹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Vector </w:t>
                              </w:r>
                              <w:r>
                                <w:rPr>
                                  <w:rFonts w:ascii="Abad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기반</w:t>
                              </w:r>
                              <w:r>
                                <w:rPr>
                                  <w:rFonts w:ascii="Abadi" w:eastAsiaTheme="minorEastAsia" w:hAnsi="Abad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(depth 7)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EF129" id="그룹 11" o:spid="_x0000_s1082" style="position:absolute;left:0;text-align:left;margin-left:26.8pt;margin-top:89.45pt;width:204.8pt;height:250.5pt;z-index:251686912;mso-width-relative:margin;mso-height-relative:margin" coordsize="31857,38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">
                <v:shape id="그림 134" o:spid="_x0000_s1083" type="#_x0000_t75" style="position:absolute;width:31857;height:3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">
                  <v:imagedata r:id="rId27" o:title="" cropbottom="1606f" cropright="31340f"/>
                </v:shape>
                <v:shape id="TextBox 10" o:spid="_x0000_s1084" type="#_x0000_t202" style="position:absolute;left:7567;top:35860;width:16186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bF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J3J+JF8jFDQAA//8DAFBLAQItABQABgAIAAAAIQDb4fbL7gAAAIUBAAATAAAAAAAAAAAAAAAA&#10;AAAAAABbQ29udGVudF9UeXBlc10ueG1sUEsBAi0AFAAGAAgAAAAhAFr0LFu/AAAAFQEAAAsAAAAA&#10;AAAAAAAAAAAAHwEAAF9yZWxzLy5yZWxzUEsBAi0AFAAGAAgAAAAhADJLdsXBAAAA3AAAAA8AAAAA&#10;AAAAAAAAAAAABwIAAGRycy9kb3ducmV2LnhtbFBLBQYAAAAAAwADALcAAAD1AgAAAAA=&#10;" filled="f" stroked="f">
                  <v:textbox>
                    <w:txbxContent>
                      <w:p w:rsidR="001E70A9" w:rsidRDefault="001E70A9" w:rsidP="00362F1E">
                        <w:pPr>
                          <w:pStyle w:val="aff0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그룹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Vector </w:t>
                        </w:r>
                        <w:r>
                          <w:rPr>
                            <w:rFonts w:ascii="Abad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기반</w:t>
                        </w:r>
                        <w:r>
                          <w:rPr>
                            <w:rFonts w:ascii="Abadi" w:eastAsiaTheme="minorEastAsia" w:hAnsi="Abad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(depth 7)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두번째 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>Simulation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의 실행결과를 보면 알 수 있듯이 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>Alpha-beta pruning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>algorith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>m을 적용하니 탐색 속도가 굉장히 빨라진 것을 알 수 있다.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>또한,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>L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 xml:space="preserve">iked 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>l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>ist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기반의 탐색 속도가 그룹 </w:t>
      </w:r>
      <w:r w:rsidR="00427F90">
        <w:rPr>
          <w:rFonts w:asciiTheme="majorEastAsia" w:eastAsiaTheme="majorEastAsia" w:hAnsiTheme="majorEastAsia"/>
          <w:color w:val="auto"/>
          <w:sz w:val="20"/>
          <w:szCs w:val="20"/>
        </w:rPr>
        <w:t>vector</w:t>
      </w:r>
      <w:r w:rsidR="00427F90">
        <w:rPr>
          <w:rFonts w:asciiTheme="majorEastAsia" w:eastAsiaTheme="majorEastAsia" w:hAnsiTheme="majorEastAsia" w:hint="eastAsia"/>
          <w:color w:val="auto"/>
          <w:sz w:val="20"/>
          <w:szCs w:val="20"/>
        </w:rPr>
        <w:t>를 이용한 방법보다 빠르다는 것을 알 수 있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다.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우리는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이 결과를 보고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Linked list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기반으로 R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ule function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을 작성하려고 하였지만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depth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가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7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이 넘어갔을 때 </w:t>
      </w:r>
      <w:proofErr w:type="spellStart"/>
      <w:r>
        <w:rPr>
          <w:rFonts w:asciiTheme="majorEastAsia" w:eastAsiaTheme="majorEastAsia" w:hAnsiTheme="majorEastAsia"/>
          <w:color w:val="auto"/>
          <w:sz w:val="20"/>
          <w:szCs w:val="20"/>
        </w:rPr>
        <w:t>OWin</w:t>
      </w:r>
      <w:proofErr w:type="spellEnd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의 리스트(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‘O’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의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Winning line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이 </w:t>
      </w:r>
      <w:proofErr w:type="gramStart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담겨져</w:t>
      </w:r>
      <w:proofErr w:type="gramEnd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있는 리스트)가 초기화 되지 않는 에러가 발생하여 포기하였다.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</w:p>
    <w:p w:rsidR="00362F1E" w:rsidRDefault="00362F1E">
      <w:pPr>
        <w:rPr>
          <w:rFonts w:asciiTheme="majorEastAsia" w:eastAsiaTheme="majorEastAsia" w:hAnsiTheme="majorEastAsia"/>
          <w:color w:val="auto"/>
          <w:sz w:val="20"/>
          <w:szCs w:val="20"/>
        </w:rPr>
      </w:pPr>
      <w:r>
        <w:rPr>
          <w:rFonts w:asciiTheme="majorEastAsia" w:eastAsiaTheme="majorEastAsia" w:hAnsiTheme="majorEastAsia"/>
          <w:color w:val="auto"/>
          <w:sz w:val="20"/>
          <w:szCs w:val="20"/>
        </w:rPr>
        <w:br w:type="page"/>
      </w:r>
    </w:p>
    <w:p w:rsidR="005E420B" w:rsidRDefault="00362F1E" w:rsidP="00362F1E">
      <w:pPr>
        <w:pStyle w:val="2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세</w:t>
      </w:r>
      <w:r w:rsidRPr="005E420B">
        <w:rPr>
          <w:rFonts w:ascii="맑은 고딕" w:eastAsia="맑은 고딕" w:hAnsi="맑은 고딕" w:hint="eastAsia"/>
          <w:sz w:val="22"/>
          <w:szCs w:val="22"/>
        </w:rPr>
        <w:t xml:space="preserve">번째 </w:t>
      </w:r>
      <w:r w:rsidRPr="005E420B">
        <w:rPr>
          <w:rFonts w:ascii="맑은 고딕" w:eastAsia="맑은 고딕" w:hAnsi="맑은 고딕"/>
          <w:sz w:val="22"/>
          <w:szCs w:val="22"/>
        </w:rPr>
        <w:t>simulation</w:t>
      </w:r>
    </w:p>
    <w:p w:rsidR="00BF28E8" w:rsidRDefault="001E70A9" w:rsidP="006E0338">
      <w:pPr>
        <w:ind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L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>inked list</w:t>
      </w: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의 치명적인 에러를 발견하고 제출 기한이 촉박해 그룹 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>Vector</w:t>
      </w: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를 기반으로 다시 진행하기로 결정하였다.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더 빠른 탐색 속도를 위해 B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>oard</w:t>
      </w: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의 각 위치마다의 가중치를 모두 다르게 주는 것을 생각하였고</w:t>
      </w:r>
      <w:proofErr w:type="gramStart"/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,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더</w:t>
      </w:r>
      <w:proofErr w:type="gramEnd"/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깊이 탐색하기 위해 </w:t>
      </w:r>
      <w:proofErr w:type="spellStart"/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F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>indScore</w:t>
      </w:r>
      <w:proofErr w:type="spellEnd"/>
      <w:r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함수를 변화를 주기로 결정하였다.</w:t>
      </w:r>
      <w:r w:rsidRPr="006C661C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BF28E8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문제를 해결하기 위해 인터넷을 찾아보던 중 해답을 발견하였고 이를 바로 적용하였다.</w:t>
      </w:r>
      <w:r w:rsidR="00BB5523" w:rsidRPr="006C661C">
        <w:rPr>
          <w:rFonts w:asciiTheme="majorEastAsia" w:eastAsiaTheme="majorEastAsia" w:hAnsiTheme="majorEastAsia"/>
          <w:color w:val="auto"/>
          <w:sz w:val="20"/>
          <w:szCs w:val="20"/>
        </w:rPr>
        <w:t xml:space="preserve">  </w:t>
      </w:r>
      <w:proofErr w:type="spellStart"/>
      <w:r w:rsidR="00BB5523" w:rsidRPr="006C661C">
        <w:rPr>
          <w:rFonts w:asciiTheme="majorEastAsia" w:eastAsiaTheme="majorEastAsia" w:hAnsiTheme="majorEastAsia"/>
          <w:color w:val="auto"/>
          <w:sz w:val="20"/>
          <w:szCs w:val="20"/>
        </w:rPr>
        <w:t>realease</w:t>
      </w:r>
      <w:proofErr w:type="spellEnd"/>
      <w:r w:rsidR="00BB5523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모드로 실행하였을 때,</w:t>
      </w:r>
      <w:r w:rsidR="00BB5523" w:rsidRPr="006C661C">
        <w:rPr>
          <w:rFonts w:asciiTheme="majorEastAsia" w:eastAsiaTheme="majorEastAsia" w:hAnsiTheme="majorEastAsia"/>
          <w:color w:val="auto"/>
          <w:sz w:val="20"/>
          <w:szCs w:val="20"/>
        </w:rPr>
        <w:t xml:space="preserve"> depth</w:t>
      </w:r>
      <w:r w:rsidR="00BB5523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가 </w:t>
      </w:r>
      <w:r w:rsidR="00BB5523" w:rsidRPr="006C661C">
        <w:rPr>
          <w:rFonts w:asciiTheme="majorEastAsia" w:eastAsiaTheme="majorEastAsia" w:hAnsiTheme="majorEastAsia"/>
          <w:color w:val="auto"/>
          <w:sz w:val="20"/>
          <w:szCs w:val="20"/>
        </w:rPr>
        <w:t>12</w:t>
      </w:r>
      <w:r w:rsidR="00BB5523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일 때도 시간내에 탐색하면서 정확한 답을 </w:t>
      </w:r>
      <w:proofErr w:type="spellStart"/>
      <w:r w:rsidR="00BB5523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>찾아내었고</w:t>
      </w:r>
      <w:proofErr w:type="spellEnd"/>
      <w:r w:rsidR="00BB5523" w:rsidRPr="006C661C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우리는 이 버전의 함수를 이용하기로 최종 결정하였다.</w:t>
      </w:r>
    </w:p>
    <w:p w:rsidR="006E0338" w:rsidRPr="006C661C" w:rsidRDefault="006E0338" w:rsidP="006E0338">
      <w:pPr>
        <w:ind w:firstLineChars="100" w:firstLine="200"/>
        <w:jc w:val="both"/>
        <w:rPr>
          <w:rFonts w:asciiTheme="majorEastAsia" w:eastAsiaTheme="majorEastAsia" w:hAnsiTheme="majorEastAsia" w:hint="eastAsia"/>
          <w:color w:val="auto"/>
          <w:sz w:val="20"/>
          <w:szCs w:val="20"/>
        </w:rPr>
      </w:pPr>
      <w:proofErr w:type="spellStart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F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indscore</w:t>
      </w:r>
      <w:proofErr w:type="spellEnd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를 실행할 때 기존에는 그룹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vector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내의 모든 노드들을 검색해서 상대와 나의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Win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n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ing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l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ine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의 차로 계산했다면 노드를 검색하지 않고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evaluation table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을 가지고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현재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Board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상황에 놓여진 돌들의 총 점수를 계산하는 방법을 이용하였다.</w:t>
      </w:r>
    </w:p>
    <w:p w:rsidR="00BF28E8" w:rsidRDefault="006E0338" w:rsidP="006E0338">
      <w:pPr>
        <w:ind w:left="0"/>
        <w:rPr>
          <w:rFonts w:hint="eastAsia"/>
        </w:rPr>
      </w:pPr>
      <w:r w:rsidRPr="006C661C"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F155B2A" wp14:editId="115711B5">
                <wp:simplePos x="0" y="0"/>
                <wp:positionH relativeFrom="column">
                  <wp:align>center</wp:align>
                </wp:positionH>
                <wp:positionV relativeFrom="page">
                  <wp:posOffset>3648075</wp:posOffset>
                </wp:positionV>
                <wp:extent cx="4237200" cy="3546000"/>
                <wp:effectExtent l="0" t="0" r="0" b="0"/>
                <wp:wrapTopAndBottom/>
                <wp:docPr id="147" name="그룹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7200" cy="3546000"/>
                          <a:chOff x="0" y="0"/>
                          <a:chExt cx="4237253" cy="3545840"/>
                        </a:xfrm>
                      </wpg:grpSpPr>
                      <pic:pic xmlns:pic="http://schemas.openxmlformats.org/drawingml/2006/picture">
                        <pic:nvPicPr>
                          <pic:cNvPr id="148" name="그림 14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253" cy="3235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TextBox 6">
                          <a:extLst/>
                        </wps:cNvPr>
                        <wps:cNvSpPr txBox="1"/>
                        <wps:spPr>
                          <a:xfrm>
                            <a:off x="1215706" y="3234690"/>
                            <a:ext cx="1587500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C661C" w:rsidRDefault="006C661C" w:rsidP="006C661C">
                              <w:pPr>
                                <w:pStyle w:val="aff0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Abadi" w:eastAsia="맑은 고딕" w:hAnsi="Abadi" w:cs="Times New Roman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FindScore</w:t>
                              </w:r>
                              <w:proofErr w:type="spellEnd"/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에</w:t>
                              </w:r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추가된</w:t>
                              </w:r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badi" w:eastAsia="맑은 고딕" w:hAnsi="맑은 고딕" w:cs="Times New Roman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부분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55B2A" id="그룹 7" o:spid="_x0000_s1085" style="position:absolute;margin-left:0;margin-top:287.25pt;width:333.65pt;height:279.2pt;z-index:251694080;mso-position-horizontal:center;mso-position-vertical-relative:page;mso-width-relative:margin;mso-height-relative:margin" coordsize="42372,35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">
                <v:shape id="그림 148" o:spid="_x0000_s1086" type="#_x0000_t75" style="position:absolute;width:42372;height:3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">
                  <v:imagedata r:id="rId29" o:title=""/>
                </v:shape>
                <v:shape id="TextBox 6" o:spid="_x0000_s1087" type="#_x0000_t202" style="position:absolute;left:12157;top:32346;width:15875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" filled="f" stroked="f">
                  <v:textbox style="mso-fit-shape-to-text:t">
                    <w:txbxContent>
                      <w:p w:rsidR="006C661C" w:rsidRDefault="006C661C" w:rsidP="006C661C">
                        <w:pPr>
                          <w:pStyle w:val="aff0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Abadi" w:eastAsia="맑은 고딕" w:hAnsi="Abadi" w:cs="Times New Roman"/>
                            <w:color w:val="000000"/>
                            <w:kern w:val="24"/>
                            <w:sz w:val="20"/>
                            <w:szCs w:val="20"/>
                          </w:rPr>
                          <w:t>FindScore</w:t>
                        </w:r>
                        <w:proofErr w:type="spellEnd"/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에</w:t>
                        </w:r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추가된</w:t>
                        </w:r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badi" w:eastAsia="맑은 고딕" w:hAnsi="맑은 고딕" w:cs="Times New Roman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부분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:rsidR="001E70A9" w:rsidRPr="001E70A9" w:rsidRDefault="00BF28E8" w:rsidP="001E70A9">
      <w:pPr>
        <w:rPr>
          <w:rFonts w:hint="eastAsia"/>
        </w:rPr>
      </w:pPr>
      <w:r>
        <w:rPr>
          <w:rFonts w:hint="eastAsia"/>
        </w:rPr>
        <w:t xml:space="preserve"> </w:t>
      </w:r>
      <w:r w:rsidR="00BB5523">
        <w:rPr>
          <w:rFonts w:hint="eastAsia"/>
        </w:rPr>
        <w:t>출처</w:t>
      </w:r>
      <w:r w:rsidR="00BB5523">
        <w:rPr>
          <w:rFonts w:hint="eastAsia"/>
        </w:rPr>
        <w:t>:</w:t>
      </w:r>
      <w:r w:rsidR="00BB5523">
        <w:t xml:space="preserve"> </w:t>
      </w:r>
      <w:r w:rsidRPr="00BF28E8">
        <w:t>https://softwareengineering.stackexchange.com/questions/263514/why-does-this-evaluation-function-work-in-a-connect-four-game-in-java</w:t>
      </w:r>
    </w:p>
    <w:p w:rsidR="00C016E5" w:rsidRDefault="00C016E5">
      <w:r>
        <w:br w:type="page"/>
      </w:r>
    </w:p>
    <w:p w:rsidR="00362F1E" w:rsidRDefault="00C016E5" w:rsidP="00C016E5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Rule Fuction</w:t>
      </w:r>
    </w:p>
    <w:p w:rsidR="00476770" w:rsidRDefault="00C016E5" w:rsidP="00476770">
      <w:pPr>
        <w:ind w:leftChars="64" w:left="141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우리의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Rule Function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에서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방어하는 경우를 가장 중요하게 생각했다.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Rule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function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은 아무래도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if ~ then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구문으로 작성하기 때문에 중요하게 생각하는 </w:t>
      </w:r>
      <w:r w:rsidR="00476770">
        <w:rPr>
          <w:rFonts w:asciiTheme="majorEastAsia" w:eastAsiaTheme="majorEastAsia" w:hAnsiTheme="majorEastAsia" w:hint="eastAsia"/>
          <w:color w:val="auto"/>
          <w:sz w:val="20"/>
          <w:szCs w:val="20"/>
        </w:rPr>
        <w:t>상황일수록 그 상황의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if ~ then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구문을 </w:t>
      </w:r>
      <w:r w:rsidR="00476770">
        <w:rPr>
          <w:rFonts w:asciiTheme="majorEastAsia" w:eastAsiaTheme="majorEastAsia" w:hAnsiTheme="majorEastAsia" w:hint="eastAsia"/>
          <w:color w:val="auto"/>
          <w:sz w:val="20"/>
          <w:szCs w:val="20"/>
        </w:rPr>
        <w:t>앞쪽에 배치하는 방식으로 R</w:t>
      </w:r>
      <w:r w:rsidR="00476770">
        <w:rPr>
          <w:rFonts w:asciiTheme="majorEastAsia" w:eastAsiaTheme="majorEastAsia" w:hAnsiTheme="majorEastAsia"/>
          <w:color w:val="auto"/>
          <w:sz w:val="20"/>
          <w:szCs w:val="20"/>
        </w:rPr>
        <w:t>ule</w:t>
      </w:r>
      <w:r w:rsidR="00476770">
        <w:rPr>
          <w:rFonts w:asciiTheme="majorEastAsia" w:eastAsiaTheme="majorEastAsia" w:hAnsiTheme="majorEastAsia" w:hint="eastAsia"/>
          <w:color w:val="auto"/>
          <w:sz w:val="20"/>
          <w:szCs w:val="20"/>
        </w:rPr>
        <w:t>이 적용되는 순서를 정하였다.</w:t>
      </w:r>
      <w:r w:rsidR="00476770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</w:p>
    <w:p w:rsidR="006E0338" w:rsidRDefault="006E0338" w:rsidP="006E0338">
      <w:pPr>
        <w:ind w:left="0"/>
        <w:jc w:val="both"/>
        <w:rPr>
          <w:rFonts w:asciiTheme="majorEastAsia" w:eastAsiaTheme="majorEastAsia" w:hAnsiTheme="majorEastAsia" w:hint="eastAsia"/>
          <w:color w:val="auto"/>
          <w:sz w:val="20"/>
          <w:szCs w:val="20"/>
        </w:rPr>
      </w:pPr>
    </w:p>
    <w:p w:rsidR="00C016E5" w:rsidRDefault="00476770" w:rsidP="00476770">
      <w:pPr>
        <w:ind w:leftChars="64" w:left="141" w:firstLineChars="100" w:firstLine="200"/>
        <w:jc w:val="both"/>
        <w:rPr>
          <w:rFonts w:asciiTheme="majorEastAsia" w:eastAsiaTheme="majorEastAsia" w:hAnsiTheme="majorEastAsia"/>
          <w:color w:val="auto"/>
          <w:sz w:val="20"/>
          <w:szCs w:val="20"/>
        </w:rPr>
      </w:pPr>
      <w:r w:rsidRPr="00476770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먼저 가장 중요하게 생각했던 상황은 C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ritical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한 상황이다.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한 수로 승부가 결정되는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Critical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수를 발견하면 그 자리에 착수하는 것을 최우선으로 하였다.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 xml:space="preserve"> Critical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한 상황이라는 것을 판단하기 위해서 </w:t>
      </w:r>
      <w:proofErr w:type="spellStart"/>
      <w:r>
        <w:rPr>
          <w:rFonts w:asciiTheme="majorEastAsia" w:eastAsiaTheme="majorEastAsia" w:hAnsiTheme="majorEastAsia"/>
          <w:color w:val="auto"/>
          <w:sz w:val="20"/>
          <w:szCs w:val="20"/>
        </w:rPr>
        <w:t>FindScore</w:t>
      </w:r>
      <w:proofErr w:type="spellEnd"/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의 함수를 이용하여 현재 </w:t>
      </w:r>
      <w:r>
        <w:rPr>
          <w:rFonts w:asciiTheme="majorEastAsia" w:eastAsiaTheme="majorEastAsia" w:hAnsiTheme="majorEastAsia"/>
          <w:color w:val="auto"/>
          <w:sz w:val="20"/>
          <w:szCs w:val="20"/>
        </w:rPr>
        <w:t>Board</w:t>
      </w:r>
      <w:r>
        <w:rPr>
          <w:rFonts w:asciiTheme="majorEastAsia" w:eastAsiaTheme="majorEastAsia" w:hAnsiTheme="majorEastAsia" w:hint="eastAsia"/>
          <w:color w:val="auto"/>
          <w:sz w:val="20"/>
          <w:szCs w:val="20"/>
        </w:rPr>
        <w:t>상황을 점수로 반환하여 막</w:t>
      </w:r>
      <w:r w:rsidR="001E70A9">
        <w:rPr>
          <w:rFonts w:asciiTheme="majorEastAsia" w:eastAsiaTheme="majorEastAsia" w:hAnsiTheme="majorEastAsia" w:hint="eastAsia"/>
          <w:color w:val="auto"/>
          <w:sz w:val="20"/>
          <w:szCs w:val="20"/>
        </w:rPr>
        <w:t>을지 막지 않을 지 결정한다.</w:t>
      </w:r>
      <w:r w:rsidR="001E70A9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6E0338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작성한 코드는 아래와 같다.</w:t>
      </w: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  <w:r w:rsidRPr="006E0338">
        <w:rPr>
          <w:color w:val="auto"/>
          <w:sz w:val="20"/>
          <w:szCs w:val="20"/>
        </w:rPr>
        <w:drawing>
          <wp:inline distT="0" distB="0" distL="0" distR="0" wp14:anchorId="0A9CD9AF" wp14:editId="3E57B5C3">
            <wp:extent cx="3191907" cy="3762375"/>
            <wp:effectExtent l="0" t="0" r="8890" b="0"/>
            <wp:docPr id="151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2776D7A2-F7AD-4BEA-8E10-199126CD8F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2776D7A2-F7AD-4BEA-8E10-199126CD8F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-208" t="3484" r="208"/>
                    <a:stretch/>
                  </pic:blipFill>
                  <pic:spPr>
                    <a:xfrm>
                      <a:off x="0" y="0"/>
                      <a:ext cx="3196361" cy="37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338">
        <w:rPr>
          <w:noProof/>
        </w:rPr>
        <w:t xml:space="preserve"> </w:t>
      </w:r>
      <w:r w:rsidRPr="006E0338">
        <w:rPr>
          <w:color w:val="auto"/>
          <w:sz w:val="20"/>
          <w:szCs w:val="20"/>
        </w:rPr>
        <w:drawing>
          <wp:inline distT="0" distB="0" distL="0" distR="0" wp14:anchorId="1CF88FC2" wp14:editId="06AFCF0F">
            <wp:extent cx="3200400" cy="3772389"/>
            <wp:effectExtent l="0" t="0" r="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97F7F503-7EE0-4185-93B9-A674C37B09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97F7F503-7EE0-4185-93B9-A674C37B09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r="8560"/>
                    <a:stretch/>
                  </pic:blipFill>
                  <pic:spPr>
                    <a:xfrm>
                      <a:off x="0" y="0"/>
                      <a:ext cx="3209604" cy="37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Default="006E0338" w:rsidP="00476770">
      <w:pPr>
        <w:ind w:leftChars="64" w:left="141" w:firstLineChars="100" w:firstLine="200"/>
        <w:jc w:val="both"/>
        <w:rPr>
          <w:noProof/>
        </w:rPr>
      </w:pPr>
      <w:r w:rsidRPr="006E0338">
        <w:rPr>
          <w:color w:val="auto"/>
          <w:sz w:val="20"/>
          <w:szCs w:val="20"/>
        </w:rPr>
        <w:lastRenderedPageBreak/>
        <w:drawing>
          <wp:anchor distT="0" distB="0" distL="114300" distR="114300" simplePos="0" relativeHeight="251695104" behindDoc="0" locked="0" layoutInCell="1" allowOverlap="1" wp14:anchorId="412B7C4A">
            <wp:simplePos x="0" y="0"/>
            <wp:positionH relativeFrom="column">
              <wp:posOffset>111760</wp:posOffset>
            </wp:positionH>
            <wp:positionV relativeFrom="paragraph">
              <wp:posOffset>857250</wp:posOffset>
            </wp:positionV>
            <wp:extent cx="6659880" cy="2991485"/>
            <wp:effectExtent l="0" t="0" r="7620" b="0"/>
            <wp:wrapTopAndBottom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FC27DC6B-AFA2-4D86-9840-5AD4A67A4A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FC27DC6B-AFA2-4D86-9840-5AD4A67A4A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0A9" w:rsidRPr="001E70A9">
        <w:rPr>
          <w:rFonts w:hint="eastAsia"/>
          <w:color w:val="auto"/>
          <w:sz w:val="20"/>
          <w:szCs w:val="20"/>
        </w:rPr>
        <w:t>두번째로</w:t>
      </w:r>
      <w:r w:rsidR="001E70A9" w:rsidRP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중요하게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생각했던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상황은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질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수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있는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상황을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미리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방지하는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방법을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구현하려고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하였다</w:t>
      </w:r>
      <w:r w:rsidR="001E70A9">
        <w:rPr>
          <w:rFonts w:hint="eastAsia"/>
          <w:color w:val="auto"/>
          <w:sz w:val="20"/>
          <w:szCs w:val="20"/>
        </w:rPr>
        <w:t>.</w:t>
      </w:r>
      <w:r w:rsidR="001E70A9">
        <w:rPr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미리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방지하기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위해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상대의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돌이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color w:val="auto"/>
          <w:sz w:val="20"/>
          <w:szCs w:val="20"/>
        </w:rPr>
        <w:t>2</w:t>
      </w:r>
      <w:r w:rsidR="001E70A9">
        <w:rPr>
          <w:rFonts w:hint="eastAsia"/>
          <w:color w:val="auto"/>
          <w:sz w:val="20"/>
          <w:szCs w:val="20"/>
        </w:rPr>
        <w:t>개가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인접한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상황이면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바로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막기로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결정하였고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이는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각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상황을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color w:val="auto"/>
          <w:sz w:val="20"/>
          <w:szCs w:val="20"/>
        </w:rPr>
        <w:t>if ~ then</w:t>
      </w:r>
      <w:r w:rsidR="001E70A9">
        <w:rPr>
          <w:rFonts w:hint="eastAsia"/>
          <w:color w:val="auto"/>
          <w:sz w:val="20"/>
          <w:szCs w:val="20"/>
        </w:rPr>
        <w:t>으로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오른쪽</w:t>
      </w:r>
      <w:r w:rsidR="001E70A9">
        <w:rPr>
          <w:rFonts w:hint="eastAsia"/>
          <w:color w:val="auto"/>
          <w:sz w:val="20"/>
          <w:szCs w:val="20"/>
        </w:rPr>
        <w:t>,</w:t>
      </w:r>
      <w:r w:rsidR="001E70A9">
        <w:rPr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위</w:t>
      </w:r>
      <w:r w:rsidR="001E70A9">
        <w:rPr>
          <w:rFonts w:hint="eastAsia"/>
          <w:color w:val="auto"/>
          <w:sz w:val="20"/>
          <w:szCs w:val="20"/>
        </w:rPr>
        <w:t>,</w:t>
      </w:r>
      <w:r w:rsidR="001E70A9">
        <w:rPr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대각선으로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각각</w:t>
      </w:r>
      <w:r w:rsidR="001E70A9">
        <w:rPr>
          <w:rFonts w:hint="eastAsia"/>
          <w:color w:val="auto"/>
          <w:sz w:val="20"/>
          <w:szCs w:val="20"/>
        </w:rPr>
        <w:t xml:space="preserve"> </w:t>
      </w:r>
      <w:r w:rsidR="001E70A9">
        <w:rPr>
          <w:rFonts w:hint="eastAsia"/>
          <w:color w:val="auto"/>
          <w:sz w:val="20"/>
          <w:szCs w:val="20"/>
        </w:rPr>
        <w:t>정의하였다</w:t>
      </w:r>
      <w:r w:rsidR="001E70A9">
        <w:rPr>
          <w:rFonts w:hint="eastAsia"/>
          <w:color w:val="auto"/>
          <w:sz w:val="20"/>
          <w:szCs w:val="20"/>
        </w:rPr>
        <w:t>.</w:t>
      </w:r>
      <w:r w:rsidRPr="006E0338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t xml:space="preserve"> </w:t>
      </w:r>
      <w:r>
        <w:rPr>
          <w:rFonts w:hint="eastAsia"/>
          <w:color w:val="auto"/>
          <w:sz w:val="20"/>
          <w:szCs w:val="20"/>
        </w:rPr>
        <w:t>작성한</w:t>
      </w:r>
      <w:r>
        <w:rPr>
          <w:rFonts w:hint="eastAsia"/>
          <w:color w:val="auto"/>
          <w:sz w:val="20"/>
          <w:szCs w:val="20"/>
        </w:rPr>
        <w:t xml:space="preserve"> </w:t>
      </w:r>
      <w:r>
        <w:rPr>
          <w:rFonts w:hint="eastAsia"/>
          <w:color w:val="auto"/>
          <w:sz w:val="20"/>
          <w:szCs w:val="20"/>
        </w:rPr>
        <w:t>코드는</w:t>
      </w:r>
      <w:r>
        <w:rPr>
          <w:rFonts w:hint="eastAsia"/>
          <w:color w:val="auto"/>
          <w:sz w:val="20"/>
          <w:szCs w:val="20"/>
        </w:rPr>
        <w:t xml:space="preserve"> </w:t>
      </w:r>
      <w:r>
        <w:rPr>
          <w:rFonts w:hint="eastAsia"/>
          <w:color w:val="auto"/>
          <w:sz w:val="20"/>
          <w:szCs w:val="20"/>
        </w:rPr>
        <w:t>아래와</w:t>
      </w:r>
      <w:r>
        <w:rPr>
          <w:rFonts w:hint="eastAsia"/>
          <w:color w:val="auto"/>
          <w:sz w:val="20"/>
          <w:szCs w:val="20"/>
        </w:rPr>
        <w:t xml:space="preserve"> </w:t>
      </w:r>
      <w:r>
        <w:rPr>
          <w:rFonts w:hint="eastAsia"/>
          <w:color w:val="auto"/>
          <w:sz w:val="20"/>
          <w:szCs w:val="20"/>
        </w:rPr>
        <w:t>같다</w:t>
      </w:r>
      <w:r>
        <w:rPr>
          <w:rFonts w:hint="eastAsia"/>
          <w:color w:val="auto"/>
          <w:sz w:val="20"/>
          <w:szCs w:val="20"/>
        </w:rPr>
        <w:t>.</w:t>
      </w:r>
      <w:r w:rsidRPr="006E0338">
        <w:rPr>
          <w:noProof/>
        </w:rPr>
        <w:t xml:space="preserve"> </w:t>
      </w:r>
    </w:p>
    <w:p w:rsidR="001E70A9" w:rsidRDefault="001E70A9" w:rsidP="00476770">
      <w:pPr>
        <w:ind w:leftChars="64" w:left="141" w:firstLineChars="100" w:firstLine="200"/>
        <w:jc w:val="both"/>
        <w:rPr>
          <w:color w:val="auto"/>
          <w:sz w:val="20"/>
          <w:szCs w:val="20"/>
        </w:rPr>
      </w:pPr>
    </w:p>
    <w:p w:rsidR="006E0338" w:rsidRPr="006E0338" w:rsidRDefault="006E0338" w:rsidP="00476770">
      <w:pPr>
        <w:ind w:leftChars="64" w:left="141" w:firstLineChars="100" w:firstLine="200"/>
        <w:jc w:val="both"/>
        <w:rPr>
          <w:rFonts w:asciiTheme="majorEastAsia" w:eastAsiaTheme="majorEastAsia" w:hAnsiTheme="majorEastAsia" w:hint="eastAsia"/>
          <w:color w:val="auto"/>
          <w:sz w:val="20"/>
          <w:szCs w:val="20"/>
        </w:rPr>
      </w:pP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위의 두가지 방어할 상황이 아니라면 가운데에 라인을 중심으로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넣는 것으로 정하였다.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또한 아래에 돌을 착수하는 경우 더 유리하기 때문에 대칭되는 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>column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을 비교하고 높이가 더 낮은 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>column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에 착수하는 R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>ule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을 작성하였다.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 xml:space="preserve">이는 위에 나타난 </w:t>
      </w:r>
      <w:proofErr w:type="spellStart"/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>EvaluationTable</w:t>
      </w:r>
      <w:proofErr w:type="spellEnd"/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을 참조하였다.</w:t>
      </w:r>
      <w:r w:rsidRPr="006E0338">
        <w:rPr>
          <w:rFonts w:asciiTheme="majorEastAsia" w:eastAsiaTheme="majorEastAsia" w:hAnsiTheme="majorEastAsia"/>
          <w:color w:val="auto"/>
          <w:sz w:val="20"/>
          <w:szCs w:val="20"/>
        </w:rPr>
        <w:t xml:space="preserve"> </w:t>
      </w:r>
      <w:r w:rsidRPr="006E0338">
        <w:rPr>
          <w:rFonts w:asciiTheme="majorEastAsia" w:eastAsiaTheme="majorEastAsia" w:hAnsiTheme="majorEastAsia" w:hint="eastAsia"/>
          <w:color w:val="auto"/>
          <w:sz w:val="20"/>
          <w:szCs w:val="20"/>
        </w:rPr>
        <w:t>작성한 코드는 아래와 같다.</w:t>
      </w:r>
    </w:p>
    <w:p w:rsidR="006E0338" w:rsidRPr="001E70A9" w:rsidRDefault="006E0338" w:rsidP="006E0338">
      <w:pPr>
        <w:ind w:left="0"/>
        <w:jc w:val="both"/>
        <w:rPr>
          <w:rFonts w:hint="eastAsia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4B8F3869" wp14:editId="650041A9">
            <wp:extent cx="4810125" cy="2952750"/>
            <wp:effectExtent l="0" t="0" r="9525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344"/>
                    <a:stretch/>
                  </pic:blipFill>
                  <pic:spPr bwMode="auto">
                    <a:xfrm>
                      <a:off x="0" y="0"/>
                      <a:ext cx="48101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0338" w:rsidRPr="001E70A9" w:rsidSect="003E1DD8">
      <w:footerReference w:type="default" r:id="rId34"/>
      <w:pgSz w:w="11906" w:h="16838" w:code="9"/>
      <w:pgMar w:top="1440" w:right="709" w:bottom="1440" w:left="70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A87" w:rsidRDefault="000C7A87">
      <w:pPr>
        <w:spacing w:after="0" w:line="240" w:lineRule="auto"/>
      </w:pPr>
      <w:r>
        <w:separator/>
      </w:r>
    </w:p>
    <w:p w:rsidR="000C7A87" w:rsidRDefault="000C7A87"/>
  </w:endnote>
  <w:endnote w:type="continuationSeparator" w:id="0">
    <w:p w:rsidR="000C7A87" w:rsidRDefault="000C7A87">
      <w:pPr>
        <w:spacing w:after="0" w:line="240" w:lineRule="auto"/>
      </w:pPr>
      <w:r>
        <w:continuationSeparator/>
      </w:r>
    </w:p>
    <w:p w:rsidR="000C7A87" w:rsidRDefault="000C7A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0A9" w:rsidRDefault="001E70A9">
    <w:pPr>
      <w:pStyle w:val="a6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>
      <w:rPr>
        <w:noProof/>
        <w:lang w:val="ko-KR" w:bidi="ko-KR"/>
      </w:rPr>
      <w:t>0</w:t>
    </w:r>
    <w:r>
      <w:rPr>
        <w:noProof/>
        <w:lang w:val="ko-KR" w:bidi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A87" w:rsidRDefault="000C7A87">
      <w:pPr>
        <w:spacing w:after="0" w:line="240" w:lineRule="auto"/>
      </w:pPr>
      <w:r>
        <w:separator/>
      </w:r>
    </w:p>
    <w:p w:rsidR="000C7A87" w:rsidRDefault="000C7A87"/>
  </w:footnote>
  <w:footnote w:type="continuationSeparator" w:id="0">
    <w:p w:rsidR="000C7A87" w:rsidRDefault="000C7A87">
      <w:pPr>
        <w:spacing w:after="0" w:line="240" w:lineRule="auto"/>
      </w:pPr>
      <w:r>
        <w:continuationSeparator/>
      </w:r>
    </w:p>
    <w:p w:rsidR="000C7A87" w:rsidRDefault="000C7A8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CB2B8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D0BE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9F4F2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DF41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661F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99E70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24A6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4FA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05552C83"/>
    <w:multiLevelType w:val="multilevel"/>
    <w:tmpl w:val="9B548F90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0BC1114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057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12" w15:restartNumberingAfterBreak="0">
    <w:nsid w:val="5A525117"/>
    <w:multiLevelType w:val="hybridMultilevel"/>
    <w:tmpl w:val="50F40EF4"/>
    <w:lvl w:ilvl="0" w:tplc="96E2C9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D1638CF"/>
    <w:multiLevelType w:val="multilevel"/>
    <w:tmpl w:val="5C7EBD96"/>
    <w:lvl w:ilvl="0">
      <w:start w:val="1"/>
      <w:numFmt w:val="lowerRoman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E2B3F6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1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4"/>
  </w:num>
  <w:num w:numId="13">
    <w:abstractNumId w:val="9"/>
  </w:num>
  <w:num w:numId="14">
    <w:abstractNumId w:val="10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D8"/>
    <w:rsid w:val="00051678"/>
    <w:rsid w:val="00080C63"/>
    <w:rsid w:val="000C47C7"/>
    <w:rsid w:val="000C7A87"/>
    <w:rsid w:val="000D1F66"/>
    <w:rsid w:val="000D3390"/>
    <w:rsid w:val="00164E35"/>
    <w:rsid w:val="001800F8"/>
    <w:rsid w:val="001E70A9"/>
    <w:rsid w:val="00276A70"/>
    <w:rsid w:val="00294C3F"/>
    <w:rsid w:val="002C1552"/>
    <w:rsid w:val="002C38CD"/>
    <w:rsid w:val="00303660"/>
    <w:rsid w:val="00315E05"/>
    <w:rsid w:val="00317669"/>
    <w:rsid w:val="0034617C"/>
    <w:rsid w:val="00356102"/>
    <w:rsid w:val="00362F1E"/>
    <w:rsid w:val="003B0C99"/>
    <w:rsid w:val="003E1DD8"/>
    <w:rsid w:val="003F2336"/>
    <w:rsid w:val="003F397A"/>
    <w:rsid w:val="003F3D12"/>
    <w:rsid w:val="00427F90"/>
    <w:rsid w:val="00427FAD"/>
    <w:rsid w:val="004343C1"/>
    <w:rsid w:val="004400F3"/>
    <w:rsid w:val="00476770"/>
    <w:rsid w:val="004C0D7C"/>
    <w:rsid w:val="00521179"/>
    <w:rsid w:val="0055429E"/>
    <w:rsid w:val="00567C7E"/>
    <w:rsid w:val="005C7BF4"/>
    <w:rsid w:val="005E420B"/>
    <w:rsid w:val="00696D06"/>
    <w:rsid w:val="006B6AF4"/>
    <w:rsid w:val="006C661C"/>
    <w:rsid w:val="006E0338"/>
    <w:rsid w:val="006F002A"/>
    <w:rsid w:val="007002A7"/>
    <w:rsid w:val="007138CD"/>
    <w:rsid w:val="00721AE6"/>
    <w:rsid w:val="00740829"/>
    <w:rsid w:val="00793758"/>
    <w:rsid w:val="007A06AE"/>
    <w:rsid w:val="00807F4F"/>
    <w:rsid w:val="00814746"/>
    <w:rsid w:val="00851BEE"/>
    <w:rsid w:val="00890F29"/>
    <w:rsid w:val="00917394"/>
    <w:rsid w:val="009866E2"/>
    <w:rsid w:val="009D25DA"/>
    <w:rsid w:val="009F6627"/>
    <w:rsid w:val="00A40744"/>
    <w:rsid w:val="00AE3359"/>
    <w:rsid w:val="00B51EB3"/>
    <w:rsid w:val="00B979D8"/>
    <w:rsid w:val="00BB1F80"/>
    <w:rsid w:val="00BB5523"/>
    <w:rsid w:val="00BB59FD"/>
    <w:rsid w:val="00BB7054"/>
    <w:rsid w:val="00BF28E8"/>
    <w:rsid w:val="00C016E5"/>
    <w:rsid w:val="00C11B7B"/>
    <w:rsid w:val="00C35CDB"/>
    <w:rsid w:val="00C62389"/>
    <w:rsid w:val="00CF7F3E"/>
    <w:rsid w:val="00D616F5"/>
    <w:rsid w:val="00DB445C"/>
    <w:rsid w:val="00E129F9"/>
    <w:rsid w:val="00E60CF9"/>
    <w:rsid w:val="00F0211B"/>
    <w:rsid w:val="00FB1001"/>
    <w:rsid w:val="00FB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D0941"/>
  <w15:chartTrackingRefBased/>
  <w15:docId w15:val="{353403BF-A3D7-4AE7-BA4F-B8B1FA7E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ko-KR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3F2336"/>
  </w:style>
  <w:style w:type="paragraph" w:styleId="1">
    <w:name w:val="heading 1"/>
    <w:basedOn w:val="a1"/>
    <w:link w:val="1Char"/>
    <w:uiPriority w:val="9"/>
    <w:qFormat/>
    <w:rsid w:val="00740829"/>
    <w:pPr>
      <w:spacing w:before="600" w:after="60"/>
      <w:ind w:left="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F2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5E420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1"/>
    <w:link w:val="5Char"/>
    <w:uiPriority w:val="9"/>
    <w:semiHidden/>
    <w:unhideWhenUsed/>
    <w:qFormat/>
    <w:rsid w:val="00740829"/>
    <w:pPr>
      <w:spacing w:before="40" w:after="0"/>
      <w:ind w:left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1"/>
    <w:link w:val="6Char"/>
    <w:uiPriority w:val="9"/>
    <w:semiHidden/>
    <w:unhideWhenUsed/>
    <w:qFormat/>
    <w:rsid w:val="00740829"/>
    <w:pPr>
      <w:spacing w:before="40" w:after="0"/>
      <w:ind w:left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1"/>
    <w:link w:val="7Char"/>
    <w:uiPriority w:val="9"/>
    <w:semiHidden/>
    <w:unhideWhenUsed/>
    <w:qFormat/>
    <w:rsid w:val="00740829"/>
    <w:pPr>
      <w:spacing w:before="40" w:after="0"/>
      <w:ind w:left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1"/>
    <w:link w:val="8Char"/>
    <w:uiPriority w:val="9"/>
    <w:semiHidden/>
    <w:unhideWhenUsed/>
    <w:qFormat/>
    <w:rsid w:val="00740829"/>
    <w:pPr>
      <w:spacing w:before="40" w:after="0"/>
      <w:ind w:left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1"/>
    <w:link w:val="9Char"/>
    <w:uiPriority w:val="9"/>
    <w:semiHidden/>
    <w:unhideWhenUsed/>
    <w:qFormat/>
    <w:rsid w:val="00740829"/>
    <w:pPr>
      <w:spacing w:before="40" w:after="0"/>
      <w:ind w:left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2"/>
    <w:link w:val="2"/>
    <w:uiPriority w:val="9"/>
    <w:rsid w:val="003F2336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5">
    <w:name w:val="header"/>
    <w:basedOn w:val="a1"/>
    <w:link w:val="Char"/>
    <w:uiPriority w:val="99"/>
    <w:unhideWhenUsed/>
    <w:pPr>
      <w:spacing w:after="0" w:line="240" w:lineRule="auto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pPr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</w:style>
  <w:style w:type="paragraph" w:styleId="a7">
    <w:name w:val="caption"/>
    <w:basedOn w:val="a1"/>
    <w:next w:val="a1"/>
    <w:uiPriority w:val="35"/>
    <w:semiHidden/>
    <w:unhideWhenUsed/>
    <w:qFormat/>
    <w:rsid w:val="00BB1F80"/>
    <w:pPr>
      <w:spacing w:after="200" w:line="240" w:lineRule="auto"/>
    </w:pPr>
    <w:rPr>
      <w:i/>
      <w:iCs/>
      <w:szCs w:val="18"/>
    </w:rPr>
  </w:style>
  <w:style w:type="paragraph" w:styleId="a8">
    <w:name w:val="Title"/>
    <w:basedOn w:val="a1"/>
    <w:link w:val="Char1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2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9">
    <w:name w:val="Subtitle"/>
    <w:basedOn w:val="a1"/>
    <w:next w:val="a1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a">
    <w:name w:val="Date"/>
    <w:basedOn w:val="a1"/>
    <w:next w:val="a8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2"/>
    <w:link w:val="aa"/>
    <w:uiPriority w:val="2"/>
    <w:rPr>
      <w:sz w:val="28"/>
    </w:rPr>
  </w:style>
  <w:style w:type="character" w:styleId="ab">
    <w:name w:val="Intense Emphasis"/>
    <w:basedOn w:val="a2"/>
    <w:uiPriority w:val="21"/>
    <w:semiHidden/>
    <w:unhideWhenUsed/>
    <w:qFormat/>
    <w:rPr>
      <w:b/>
      <w:iCs/>
      <w:color w:val="2E2E2E" w:themeColor="accent2"/>
    </w:rPr>
  </w:style>
  <w:style w:type="paragraph" w:styleId="ac">
    <w:name w:val="Intense Quote"/>
    <w:basedOn w:val="a1"/>
    <w:next w:val="a1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2"/>
    <w:link w:val="ac"/>
    <w:uiPriority w:val="30"/>
    <w:semiHidden/>
    <w:rPr>
      <w:b/>
      <w:i/>
      <w:iCs/>
      <w:color w:val="2E2E2E" w:themeColor="accent2"/>
    </w:rPr>
  </w:style>
  <w:style w:type="character" w:styleId="ad">
    <w:name w:val="Intense Reference"/>
    <w:basedOn w:val="a2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e">
    <w:name w:val="Quote"/>
    <w:basedOn w:val="a1"/>
    <w:next w:val="a1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2"/>
    <w:link w:val="ae"/>
    <w:uiPriority w:val="29"/>
    <w:semiHidden/>
    <w:rPr>
      <w:i/>
      <w:iCs/>
    </w:rPr>
  </w:style>
  <w:style w:type="character" w:styleId="af">
    <w:name w:val="Strong"/>
    <w:basedOn w:val="a2"/>
    <w:uiPriority w:val="22"/>
    <w:semiHidden/>
    <w:unhideWhenUsed/>
    <w:qFormat/>
    <w:rPr>
      <w:b/>
      <w:bCs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707070" w:themeColor="accent1"/>
    </w:rPr>
  </w:style>
  <w:style w:type="character" w:styleId="af1">
    <w:name w:val="Subtle Reference"/>
    <w:basedOn w:val="a2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customStyle="1" w:styleId="Char2">
    <w:name w:val="부제 Char"/>
    <w:basedOn w:val="a2"/>
    <w:link w:val="a9"/>
    <w:uiPriority w:val="11"/>
    <w:semiHidden/>
    <w:rPr>
      <w:rFonts w:eastAsiaTheme="minorEastAsia"/>
      <w:i/>
      <w:spacing w:val="15"/>
      <w:sz w:val="32"/>
    </w:rPr>
  </w:style>
  <w:style w:type="character" w:styleId="af2">
    <w:name w:val="Placeholder Text"/>
    <w:basedOn w:val="a2"/>
    <w:uiPriority w:val="99"/>
    <w:semiHidden/>
    <w:rsid w:val="00793758"/>
    <w:rPr>
      <w:color w:val="707070" w:themeColor="text2"/>
    </w:rPr>
  </w:style>
  <w:style w:type="paragraph" w:styleId="af3">
    <w:name w:val="Balloon Text"/>
    <w:basedOn w:val="a1"/>
    <w:link w:val="Char6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6">
    <w:name w:val="풍선 도움말 텍스트 Char"/>
    <w:basedOn w:val="a2"/>
    <w:link w:val="af3"/>
    <w:uiPriority w:val="99"/>
    <w:semiHidden/>
    <w:rsid w:val="00BB1F80"/>
    <w:rPr>
      <w:rFonts w:ascii="Segoe UI" w:hAnsi="Segoe UI" w:cs="Segoe UI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BB1F80"/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BB1F80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BB1F80"/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BB1F80"/>
    <w:rPr>
      <w:szCs w:val="16"/>
    </w:rPr>
  </w:style>
  <w:style w:type="character" w:styleId="af4">
    <w:name w:val="annotation reference"/>
    <w:basedOn w:val="a2"/>
    <w:uiPriority w:val="99"/>
    <w:semiHidden/>
    <w:unhideWhenUsed/>
    <w:rsid w:val="00BB1F80"/>
    <w:rPr>
      <w:sz w:val="22"/>
      <w:szCs w:val="16"/>
    </w:rPr>
  </w:style>
  <w:style w:type="paragraph" w:styleId="af5">
    <w:name w:val="annotation text"/>
    <w:basedOn w:val="a1"/>
    <w:link w:val="Char7"/>
    <w:uiPriority w:val="99"/>
    <w:semiHidden/>
    <w:unhideWhenUsed/>
    <w:rsid w:val="00BB1F80"/>
    <w:pPr>
      <w:spacing w:line="240" w:lineRule="auto"/>
    </w:pPr>
    <w:rPr>
      <w:szCs w:val="20"/>
    </w:rPr>
  </w:style>
  <w:style w:type="character" w:customStyle="1" w:styleId="Char7">
    <w:name w:val="메모 텍스트 Char"/>
    <w:basedOn w:val="a2"/>
    <w:link w:val="af5"/>
    <w:uiPriority w:val="99"/>
    <w:semiHidden/>
    <w:rsid w:val="00BB1F80"/>
    <w:rPr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B1F80"/>
    <w:rPr>
      <w:b/>
      <w:bCs/>
    </w:rPr>
  </w:style>
  <w:style w:type="character" w:customStyle="1" w:styleId="Char8">
    <w:name w:val="메모 주제 Char"/>
    <w:basedOn w:val="Char7"/>
    <w:link w:val="af6"/>
    <w:uiPriority w:val="99"/>
    <w:semiHidden/>
    <w:rsid w:val="00BB1F80"/>
    <w:rPr>
      <w:b/>
      <w:bCs/>
      <w:szCs w:val="20"/>
    </w:rPr>
  </w:style>
  <w:style w:type="paragraph" w:styleId="af7">
    <w:name w:val="endnote text"/>
    <w:basedOn w:val="a1"/>
    <w:link w:val="Char9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9">
    <w:name w:val="미주 텍스트 Char"/>
    <w:basedOn w:val="a2"/>
    <w:link w:val="af7"/>
    <w:uiPriority w:val="99"/>
    <w:semiHidden/>
    <w:rsid w:val="00BB1F80"/>
    <w:rPr>
      <w:szCs w:val="20"/>
    </w:rPr>
  </w:style>
  <w:style w:type="paragraph" w:styleId="af8">
    <w:name w:val="Document Map"/>
    <w:basedOn w:val="a1"/>
    <w:link w:val="Chara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a">
    <w:name w:val="문서 구조 Char"/>
    <w:basedOn w:val="a2"/>
    <w:link w:val="af8"/>
    <w:uiPriority w:val="99"/>
    <w:semiHidden/>
    <w:rsid w:val="00BB1F80"/>
    <w:rPr>
      <w:rFonts w:ascii="Segoe UI" w:hAnsi="Segoe UI" w:cs="Segoe UI"/>
      <w:szCs w:val="16"/>
    </w:rPr>
  </w:style>
  <w:style w:type="paragraph" w:styleId="af9">
    <w:name w:val="envelope return"/>
    <w:basedOn w:val="a1"/>
    <w:uiPriority w:val="99"/>
    <w:semiHidden/>
    <w:unhideWhenUsed/>
    <w:rsid w:val="00BB1F80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1"/>
    <w:link w:val="Charb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b">
    <w:name w:val="각주 텍스트 Char"/>
    <w:basedOn w:val="a2"/>
    <w:link w:val="afa"/>
    <w:uiPriority w:val="99"/>
    <w:semiHidden/>
    <w:rsid w:val="00BB1F80"/>
    <w:rPr>
      <w:szCs w:val="20"/>
    </w:rPr>
  </w:style>
  <w:style w:type="character" w:styleId="HTML">
    <w:name w:val="HTML Code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BB1F80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BB1F80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afb">
    <w:name w:val="macro"/>
    <w:link w:val="Charc"/>
    <w:uiPriority w:val="99"/>
    <w:semiHidden/>
    <w:unhideWhenUsed/>
    <w:rsid w:val="00BB1F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c">
    <w:name w:val="매크로 텍스트 Char"/>
    <w:basedOn w:val="a2"/>
    <w:link w:val="afb"/>
    <w:uiPriority w:val="99"/>
    <w:semiHidden/>
    <w:rsid w:val="00BB1F80"/>
    <w:rPr>
      <w:rFonts w:ascii="Consolas" w:hAnsi="Consolas"/>
      <w:szCs w:val="20"/>
    </w:rPr>
  </w:style>
  <w:style w:type="paragraph" w:styleId="afc">
    <w:name w:val="Plain Text"/>
    <w:basedOn w:val="a1"/>
    <w:link w:val="Chard"/>
    <w:uiPriority w:val="99"/>
    <w:semiHidden/>
    <w:unhideWhenUsed/>
    <w:rsid w:val="00BB1F80"/>
    <w:pPr>
      <w:spacing w:after="0" w:line="240" w:lineRule="auto"/>
    </w:pPr>
    <w:rPr>
      <w:rFonts w:ascii="Consolas" w:hAnsi="Consolas"/>
      <w:szCs w:val="21"/>
    </w:rPr>
  </w:style>
  <w:style w:type="character" w:customStyle="1" w:styleId="Chard">
    <w:name w:val="글자만 Char"/>
    <w:basedOn w:val="a2"/>
    <w:link w:val="afc"/>
    <w:uiPriority w:val="99"/>
    <w:semiHidden/>
    <w:rsid w:val="00BB1F80"/>
    <w:rPr>
      <w:rFonts w:ascii="Consolas" w:hAnsi="Consolas"/>
      <w:szCs w:val="21"/>
    </w:rPr>
  </w:style>
  <w:style w:type="paragraph" w:styleId="afd">
    <w:name w:val="Message Header"/>
    <w:basedOn w:val="a1"/>
    <w:link w:val="Chare"/>
    <w:uiPriority w:val="99"/>
    <w:semiHidden/>
    <w:unhideWhenUsed/>
    <w:rsid w:val="007937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character" w:customStyle="1" w:styleId="Chare">
    <w:name w:val="메시지 머리글 Char"/>
    <w:basedOn w:val="a2"/>
    <w:link w:val="afd"/>
    <w:uiPriority w:val="99"/>
    <w:semiHidden/>
    <w:rsid w:val="00793758"/>
    <w:rPr>
      <w:rFonts w:asciiTheme="majorHAnsi" w:eastAsiaTheme="majorEastAsia" w:hAnsiTheme="majorHAnsi" w:cstheme="majorBidi"/>
      <w:color w:val="535353" w:themeColor="accent1" w:themeShade="BF"/>
      <w:sz w:val="24"/>
      <w:szCs w:val="24"/>
      <w:shd w:val="pct20" w:color="auto" w:fill="auto"/>
    </w:rPr>
  </w:style>
  <w:style w:type="paragraph" w:styleId="a0">
    <w:name w:val="List Number"/>
    <w:basedOn w:val="a1"/>
    <w:uiPriority w:val="10"/>
    <w:qFormat/>
    <w:rsid w:val="003F2336"/>
    <w:pPr>
      <w:numPr>
        <w:numId w:val="6"/>
      </w:numPr>
      <w:ind w:left="1080"/>
      <w:contextualSpacing/>
    </w:pPr>
  </w:style>
  <w:style w:type="paragraph" w:styleId="a">
    <w:name w:val="List Bullet"/>
    <w:basedOn w:val="a1"/>
    <w:uiPriority w:val="10"/>
    <w:rsid w:val="003F2336"/>
    <w:pPr>
      <w:numPr>
        <w:numId w:val="11"/>
      </w:numPr>
      <w:ind w:left="1080"/>
      <w:contextualSpacing/>
    </w:pPr>
  </w:style>
  <w:style w:type="paragraph" w:styleId="afe">
    <w:name w:val="List Paragraph"/>
    <w:basedOn w:val="a1"/>
    <w:uiPriority w:val="34"/>
    <w:unhideWhenUsed/>
    <w:qFormat/>
    <w:rsid w:val="009D25DA"/>
    <w:pPr>
      <w:ind w:leftChars="400" w:left="800"/>
    </w:pPr>
  </w:style>
  <w:style w:type="table" w:styleId="aff">
    <w:name w:val="Table Grid"/>
    <w:basedOn w:val="a3"/>
    <w:uiPriority w:val="39"/>
    <w:rsid w:val="00BB5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1"/>
    <w:uiPriority w:val="99"/>
    <w:unhideWhenUsed/>
    <w:rsid w:val="00276A70"/>
    <w:pPr>
      <w:spacing w:before="100" w:beforeAutospacing="1" w:after="100" w:afterAutospacing="1" w:line="240" w:lineRule="auto"/>
      <w:ind w:left="0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3Char">
    <w:name w:val="제목 3 Char"/>
    <w:basedOn w:val="a2"/>
    <w:link w:val="3"/>
    <w:uiPriority w:val="9"/>
    <w:rsid w:val="005E420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44608;&#44148;&#55148;\AppData\Roaming\Microsoft\Templates\&#44060;&#50836;%20&#47564;&#46308;&#44592;.dotx" TargetMode="External"/></Relationships>
</file>

<file path=word/theme/theme1.xml><?xml version="1.0" encoding="utf-8"?>
<a:theme xmlns:a="http://schemas.openxmlformats.org/drawingml/2006/main" name="Outline">
  <a:themeElements>
    <a:clrScheme name="Custom 1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407F83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</Template>
  <TotalTime>268</TotalTime>
  <Pages>9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김건희</dc:creator>
  <cp:keywords/>
  <dc:description/>
  <cp:lastModifiedBy>김건희</cp:lastModifiedBy>
  <cp:revision>3</cp:revision>
  <dcterms:created xsi:type="dcterms:W3CDTF">2018-05-05T05:55:00Z</dcterms:created>
  <dcterms:modified xsi:type="dcterms:W3CDTF">2018-05-05T10:24:00Z</dcterms:modified>
</cp:coreProperties>
</file>